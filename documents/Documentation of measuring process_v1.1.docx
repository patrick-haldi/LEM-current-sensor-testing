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8C8" w:rsidRPr="00014AAE" w:rsidRDefault="007C38C8" w:rsidP="007E423A">
      <w:pPr>
        <w:pStyle w:val="Dokumentyp"/>
        <w:rPr>
          <w:lang w:val="en-GB"/>
        </w:rPr>
      </w:pPr>
    </w:p>
    <w:p w:rsidR="008B4E96" w:rsidRPr="00014AAE" w:rsidRDefault="00EC74A1" w:rsidP="00EB310F">
      <w:pPr>
        <w:pStyle w:val="TitelLight"/>
        <w:rPr>
          <w:lang w:val="en-GB"/>
        </w:rPr>
      </w:pPr>
      <w:r w:rsidRPr="00014AAE">
        <w:rPr>
          <w:lang w:val="en-GB"/>
        </w:rPr>
        <w:t>Design</w:t>
      </w:r>
      <w:r w:rsidR="00F52629" w:rsidRPr="00014AAE">
        <w:rPr>
          <w:lang w:val="en-GB"/>
        </w:rPr>
        <w:t xml:space="preserve"> D</w:t>
      </w:r>
      <w:r w:rsidR="00943A2D" w:rsidRPr="00014AAE">
        <w:rPr>
          <w:lang w:val="en-GB"/>
        </w:rPr>
        <w:t>ocumentation</w:t>
      </w:r>
    </w:p>
    <w:p w:rsidR="000A2696" w:rsidRPr="00014AAE" w:rsidRDefault="00AD5526" w:rsidP="000A2696">
      <w:pPr>
        <w:pStyle w:val="Titel"/>
        <w:rPr>
          <w:lang w:val="en-GB"/>
        </w:rPr>
      </w:pPr>
      <w:bookmarkStart w:id="0" w:name="_Toc386463559"/>
      <w:r w:rsidRPr="00014AAE">
        <w:rPr>
          <w:lang w:val="en-GB"/>
        </w:rPr>
        <w:t>Measuring process of LEM sensors</w:t>
      </w:r>
      <w:bookmarkEnd w:id="0"/>
    </w:p>
    <w:p w:rsidR="005E7642" w:rsidRPr="00014AAE" w:rsidRDefault="005E7642" w:rsidP="007E423A">
      <w:pPr>
        <w:pStyle w:val="Titel"/>
        <w:rPr>
          <w:lang w:val="en-GB"/>
        </w:rPr>
      </w:pPr>
    </w:p>
    <w:p w:rsidR="00E77D73" w:rsidRPr="00014AAE" w:rsidRDefault="00E77D73" w:rsidP="007258B8">
      <w:pPr>
        <w:pStyle w:val="Textkrper"/>
        <w:tabs>
          <w:tab w:val="left" w:pos="2552"/>
        </w:tabs>
        <w:ind w:left="2552" w:hanging="2552"/>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4138"/>
        <w:gridCol w:w="2835"/>
      </w:tblGrid>
      <w:tr w:rsidR="00E77D73" w:rsidRPr="00014AAE">
        <w:tc>
          <w:tcPr>
            <w:tcW w:w="9356" w:type="dxa"/>
            <w:gridSpan w:val="3"/>
            <w:shd w:val="pct10" w:color="auto" w:fill="auto"/>
          </w:tcPr>
          <w:p w:rsidR="00E77D73" w:rsidRPr="00014AAE" w:rsidRDefault="00943A2D" w:rsidP="009659FD">
            <w:pPr>
              <w:pStyle w:val="Tabellentext"/>
              <w:jc w:val="center"/>
              <w:rPr>
                <w:lang w:val="en-GB"/>
              </w:rPr>
            </w:pPr>
            <w:r w:rsidRPr="00014AAE">
              <w:rPr>
                <w:b/>
                <w:lang w:val="en-GB"/>
              </w:rPr>
              <w:t>Approved</w:t>
            </w:r>
          </w:p>
        </w:tc>
      </w:tr>
      <w:tr w:rsidR="00E77D73" w:rsidRPr="00014AAE">
        <w:tc>
          <w:tcPr>
            <w:tcW w:w="2383" w:type="dxa"/>
            <w:shd w:val="pct10" w:color="auto" w:fill="auto"/>
          </w:tcPr>
          <w:p w:rsidR="00E77D73" w:rsidRPr="00014AAE" w:rsidRDefault="00E77D73" w:rsidP="009659FD">
            <w:pPr>
              <w:pStyle w:val="Tabellentext"/>
              <w:rPr>
                <w:lang w:val="en-GB"/>
              </w:rPr>
            </w:pPr>
          </w:p>
        </w:tc>
        <w:tc>
          <w:tcPr>
            <w:tcW w:w="4138" w:type="dxa"/>
            <w:shd w:val="pct10" w:color="auto" w:fill="auto"/>
          </w:tcPr>
          <w:p w:rsidR="00E77D73" w:rsidRPr="00014AAE" w:rsidRDefault="00E77D73" w:rsidP="009659FD">
            <w:pPr>
              <w:pStyle w:val="Tabellentext"/>
              <w:rPr>
                <w:lang w:val="en-GB"/>
              </w:rPr>
            </w:pPr>
            <w:r w:rsidRPr="00014AAE">
              <w:rPr>
                <w:lang w:val="en-GB"/>
              </w:rPr>
              <w:t>Name</w:t>
            </w:r>
          </w:p>
        </w:tc>
        <w:tc>
          <w:tcPr>
            <w:tcW w:w="2835" w:type="dxa"/>
            <w:shd w:val="pct10" w:color="auto" w:fill="auto"/>
          </w:tcPr>
          <w:p w:rsidR="00E77D73" w:rsidRPr="00014AAE" w:rsidRDefault="00943A2D" w:rsidP="009659FD">
            <w:pPr>
              <w:pStyle w:val="Tabellentext"/>
              <w:rPr>
                <w:lang w:val="en-GB"/>
              </w:rPr>
            </w:pPr>
            <w:r w:rsidRPr="00014AAE">
              <w:rPr>
                <w:lang w:val="en-GB"/>
              </w:rPr>
              <w:t>Signature</w:t>
            </w:r>
          </w:p>
        </w:tc>
      </w:tr>
      <w:tr w:rsidR="00E77D73" w:rsidRPr="00014AAE">
        <w:tc>
          <w:tcPr>
            <w:tcW w:w="2383" w:type="dxa"/>
            <w:shd w:val="pct10" w:color="auto" w:fill="auto"/>
          </w:tcPr>
          <w:p w:rsidR="00E77D73" w:rsidRPr="00014AAE" w:rsidRDefault="00EB310F" w:rsidP="009659FD">
            <w:pPr>
              <w:pStyle w:val="Tabellentext"/>
              <w:rPr>
                <w:lang w:val="en-GB"/>
              </w:rPr>
            </w:pPr>
            <w:proofErr w:type="spellStart"/>
            <w:r w:rsidRPr="00014AAE">
              <w:rPr>
                <w:lang w:val="en-GB"/>
              </w:rPr>
              <w:t>ennos</w:t>
            </w:r>
            <w:proofErr w:type="spellEnd"/>
            <w:r w:rsidRPr="00014AAE">
              <w:rPr>
                <w:lang w:val="en-GB"/>
              </w:rPr>
              <w:t xml:space="preserve"> </w:t>
            </w:r>
            <w:proofErr w:type="spellStart"/>
            <w:r w:rsidRPr="00014AAE">
              <w:rPr>
                <w:lang w:val="en-GB"/>
              </w:rPr>
              <w:t>gmbh</w:t>
            </w:r>
            <w:proofErr w:type="spellEnd"/>
          </w:p>
        </w:tc>
        <w:tc>
          <w:tcPr>
            <w:tcW w:w="4138" w:type="dxa"/>
          </w:tcPr>
          <w:p w:rsidR="00E77D73" w:rsidRPr="00014AAE" w:rsidRDefault="00E77D73" w:rsidP="009659FD">
            <w:pPr>
              <w:pStyle w:val="Tabellentext"/>
              <w:rPr>
                <w:lang w:val="en-GB"/>
              </w:rPr>
            </w:pPr>
          </w:p>
        </w:tc>
        <w:tc>
          <w:tcPr>
            <w:tcW w:w="2835" w:type="dxa"/>
          </w:tcPr>
          <w:p w:rsidR="00E77D73" w:rsidRPr="00014AAE" w:rsidRDefault="00E77D73" w:rsidP="009659FD">
            <w:pPr>
              <w:pStyle w:val="Tabellentext"/>
              <w:rPr>
                <w:lang w:val="en-GB"/>
              </w:rPr>
            </w:pPr>
          </w:p>
        </w:tc>
      </w:tr>
      <w:tr w:rsidR="00E77D73" w:rsidRPr="00014AAE">
        <w:tc>
          <w:tcPr>
            <w:tcW w:w="2383" w:type="dxa"/>
            <w:shd w:val="pct10" w:color="auto" w:fill="auto"/>
          </w:tcPr>
          <w:p w:rsidR="00E77D73" w:rsidRPr="00014AAE" w:rsidRDefault="00EB310F" w:rsidP="009659FD">
            <w:pPr>
              <w:pStyle w:val="Tabellentext"/>
              <w:rPr>
                <w:lang w:val="en-GB"/>
              </w:rPr>
            </w:pPr>
            <w:proofErr w:type="spellStart"/>
            <w:r w:rsidRPr="00014AAE">
              <w:rPr>
                <w:lang w:val="en-GB"/>
              </w:rPr>
              <w:t>amrosolar</w:t>
            </w:r>
            <w:proofErr w:type="spellEnd"/>
          </w:p>
        </w:tc>
        <w:tc>
          <w:tcPr>
            <w:tcW w:w="4138" w:type="dxa"/>
          </w:tcPr>
          <w:p w:rsidR="00E77D73" w:rsidRPr="00014AAE" w:rsidRDefault="00E77D73" w:rsidP="009659FD">
            <w:pPr>
              <w:pStyle w:val="Tabellentext"/>
              <w:rPr>
                <w:lang w:val="en-GB"/>
              </w:rPr>
            </w:pPr>
          </w:p>
        </w:tc>
        <w:tc>
          <w:tcPr>
            <w:tcW w:w="2835" w:type="dxa"/>
          </w:tcPr>
          <w:p w:rsidR="00E77D73" w:rsidRPr="00014AAE" w:rsidRDefault="00E77D73" w:rsidP="009659FD">
            <w:pPr>
              <w:pStyle w:val="Tabellentext"/>
              <w:rPr>
                <w:lang w:val="en-GB"/>
              </w:rPr>
            </w:pPr>
          </w:p>
        </w:tc>
      </w:tr>
    </w:tbl>
    <w:p w:rsidR="00E77D73" w:rsidRPr="00014AAE" w:rsidRDefault="00E77D73" w:rsidP="00E77D73">
      <w:pPr>
        <w:rPr>
          <w:lang w:val="en-GB"/>
        </w:rPr>
      </w:pPr>
    </w:p>
    <w:p w:rsidR="00E77D73" w:rsidRPr="00014AAE" w:rsidRDefault="00E77D73" w:rsidP="00E77D73">
      <w:pPr>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4138"/>
        <w:gridCol w:w="2835"/>
      </w:tblGrid>
      <w:tr w:rsidR="00E77D73" w:rsidRPr="00014AAE">
        <w:tc>
          <w:tcPr>
            <w:tcW w:w="9356" w:type="dxa"/>
            <w:gridSpan w:val="3"/>
            <w:shd w:val="pct10" w:color="auto" w:fill="auto"/>
          </w:tcPr>
          <w:p w:rsidR="00E77D73" w:rsidRPr="00014AAE" w:rsidRDefault="00943A2D" w:rsidP="009659FD">
            <w:pPr>
              <w:pStyle w:val="Tabellentext"/>
              <w:jc w:val="center"/>
              <w:rPr>
                <w:lang w:val="en-GB"/>
              </w:rPr>
            </w:pPr>
            <w:r w:rsidRPr="00014AAE">
              <w:rPr>
                <w:b/>
                <w:lang w:val="en-GB"/>
              </w:rPr>
              <w:t>Distribution</w:t>
            </w:r>
          </w:p>
        </w:tc>
      </w:tr>
      <w:tr w:rsidR="00E77D73" w:rsidRPr="00014AAE">
        <w:tc>
          <w:tcPr>
            <w:tcW w:w="2383" w:type="dxa"/>
            <w:shd w:val="pct10" w:color="auto" w:fill="auto"/>
          </w:tcPr>
          <w:p w:rsidR="00E77D73" w:rsidRPr="00014AAE" w:rsidRDefault="00943A2D" w:rsidP="009659FD">
            <w:pPr>
              <w:pStyle w:val="Tabellentext"/>
              <w:rPr>
                <w:lang w:val="en-GB"/>
              </w:rPr>
            </w:pPr>
            <w:r w:rsidRPr="00014AAE">
              <w:rPr>
                <w:lang w:val="en-GB"/>
              </w:rPr>
              <w:t>Company/Department</w:t>
            </w:r>
          </w:p>
        </w:tc>
        <w:tc>
          <w:tcPr>
            <w:tcW w:w="4138" w:type="dxa"/>
            <w:shd w:val="pct10" w:color="auto" w:fill="auto"/>
          </w:tcPr>
          <w:p w:rsidR="00E77D73" w:rsidRPr="00014AAE" w:rsidRDefault="00E77D73" w:rsidP="009659FD">
            <w:pPr>
              <w:pStyle w:val="Tabellentext"/>
              <w:rPr>
                <w:lang w:val="en-GB"/>
              </w:rPr>
            </w:pPr>
            <w:r w:rsidRPr="00014AAE">
              <w:rPr>
                <w:lang w:val="en-GB"/>
              </w:rPr>
              <w:t>Name</w:t>
            </w:r>
          </w:p>
        </w:tc>
        <w:tc>
          <w:tcPr>
            <w:tcW w:w="2835" w:type="dxa"/>
            <w:shd w:val="pct10" w:color="auto" w:fill="auto"/>
          </w:tcPr>
          <w:p w:rsidR="00E77D73" w:rsidRPr="00014AAE" w:rsidRDefault="00943A2D" w:rsidP="009659FD">
            <w:pPr>
              <w:pStyle w:val="Tabellentext"/>
              <w:rPr>
                <w:lang w:val="en-GB"/>
              </w:rPr>
            </w:pPr>
            <w:r w:rsidRPr="00014AAE">
              <w:rPr>
                <w:lang w:val="en-GB"/>
              </w:rPr>
              <w:t>Signature</w:t>
            </w:r>
          </w:p>
        </w:tc>
      </w:tr>
      <w:tr w:rsidR="00E77D73" w:rsidRPr="00014AAE">
        <w:tc>
          <w:tcPr>
            <w:tcW w:w="2383" w:type="dxa"/>
            <w:shd w:val="pct10" w:color="auto" w:fill="auto"/>
          </w:tcPr>
          <w:p w:rsidR="00E77D73" w:rsidRPr="00014AAE" w:rsidRDefault="00E77D73" w:rsidP="009659FD">
            <w:pPr>
              <w:pStyle w:val="Tabellentext"/>
              <w:rPr>
                <w:lang w:val="en-GB"/>
              </w:rPr>
            </w:pPr>
          </w:p>
        </w:tc>
        <w:tc>
          <w:tcPr>
            <w:tcW w:w="4138" w:type="dxa"/>
          </w:tcPr>
          <w:p w:rsidR="00E77D73" w:rsidRPr="00014AAE" w:rsidRDefault="00E77D73" w:rsidP="009659FD">
            <w:pPr>
              <w:pStyle w:val="Tabellentext"/>
              <w:rPr>
                <w:lang w:val="en-GB"/>
              </w:rPr>
            </w:pPr>
          </w:p>
        </w:tc>
        <w:tc>
          <w:tcPr>
            <w:tcW w:w="2835" w:type="dxa"/>
          </w:tcPr>
          <w:p w:rsidR="00E77D73" w:rsidRPr="00014AAE" w:rsidRDefault="00E77D73" w:rsidP="009659FD">
            <w:pPr>
              <w:pStyle w:val="Tabellentext"/>
              <w:rPr>
                <w:lang w:val="en-GB"/>
              </w:rPr>
            </w:pPr>
          </w:p>
        </w:tc>
      </w:tr>
      <w:tr w:rsidR="00E77D73" w:rsidRPr="00014AAE">
        <w:tc>
          <w:tcPr>
            <w:tcW w:w="2383" w:type="dxa"/>
            <w:shd w:val="pct10" w:color="auto" w:fill="auto"/>
          </w:tcPr>
          <w:p w:rsidR="00E77D73" w:rsidRPr="00014AAE" w:rsidRDefault="00E77D73" w:rsidP="009659FD">
            <w:pPr>
              <w:pStyle w:val="Tabellentext"/>
              <w:rPr>
                <w:lang w:val="en-GB"/>
              </w:rPr>
            </w:pPr>
          </w:p>
        </w:tc>
        <w:tc>
          <w:tcPr>
            <w:tcW w:w="4138" w:type="dxa"/>
          </w:tcPr>
          <w:p w:rsidR="00E77D73" w:rsidRPr="00014AAE" w:rsidRDefault="00E77D73" w:rsidP="009659FD">
            <w:pPr>
              <w:pStyle w:val="Tabellentext"/>
              <w:rPr>
                <w:lang w:val="en-GB"/>
              </w:rPr>
            </w:pPr>
          </w:p>
        </w:tc>
        <w:tc>
          <w:tcPr>
            <w:tcW w:w="2835" w:type="dxa"/>
          </w:tcPr>
          <w:p w:rsidR="00E77D73" w:rsidRPr="00014AAE" w:rsidRDefault="00E77D73" w:rsidP="009659FD">
            <w:pPr>
              <w:pStyle w:val="Tabellentext"/>
              <w:rPr>
                <w:lang w:val="en-GB"/>
              </w:rPr>
            </w:pPr>
          </w:p>
        </w:tc>
      </w:tr>
      <w:tr w:rsidR="00E77D73" w:rsidRPr="00014AAE">
        <w:tc>
          <w:tcPr>
            <w:tcW w:w="2383" w:type="dxa"/>
            <w:shd w:val="pct10" w:color="auto" w:fill="auto"/>
          </w:tcPr>
          <w:p w:rsidR="00E77D73" w:rsidRPr="00014AAE" w:rsidRDefault="00E77D73" w:rsidP="009659FD">
            <w:pPr>
              <w:pStyle w:val="Tabellentext"/>
              <w:rPr>
                <w:lang w:val="en-GB"/>
              </w:rPr>
            </w:pPr>
          </w:p>
        </w:tc>
        <w:tc>
          <w:tcPr>
            <w:tcW w:w="4138" w:type="dxa"/>
          </w:tcPr>
          <w:p w:rsidR="00E77D73" w:rsidRPr="00014AAE" w:rsidRDefault="00E77D73" w:rsidP="009659FD">
            <w:pPr>
              <w:pStyle w:val="Tabellentext"/>
              <w:rPr>
                <w:lang w:val="en-GB"/>
              </w:rPr>
            </w:pPr>
          </w:p>
        </w:tc>
        <w:tc>
          <w:tcPr>
            <w:tcW w:w="2835" w:type="dxa"/>
          </w:tcPr>
          <w:p w:rsidR="00E77D73" w:rsidRPr="00014AAE" w:rsidRDefault="00E77D73" w:rsidP="009659FD">
            <w:pPr>
              <w:pStyle w:val="Tabellentext"/>
              <w:rPr>
                <w:lang w:val="en-GB"/>
              </w:rPr>
            </w:pPr>
          </w:p>
        </w:tc>
      </w:tr>
      <w:tr w:rsidR="00E77D73" w:rsidRPr="00014AAE">
        <w:tc>
          <w:tcPr>
            <w:tcW w:w="2383" w:type="dxa"/>
            <w:shd w:val="pct10" w:color="auto" w:fill="auto"/>
          </w:tcPr>
          <w:p w:rsidR="00E77D73" w:rsidRPr="00014AAE" w:rsidRDefault="00E77D73" w:rsidP="009659FD">
            <w:pPr>
              <w:pStyle w:val="Tabellentext"/>
              <w:rPr>
                <w:lang w:val="en-GB"/>
              </w:rPr>
            </w:pPr>
          </w:p>
        </w:tc>
        <w:tc>
          <w:tcPr>
            <w:tcW w:w="4138" w:type="dxa"/>
          </w:tcPr>
          <w:p w:rsidR="00E77D73" w:rsidRPr="00014AAE" w:rsidRDefault="00E77D73" w:rsidP="009659FD">
            <w:pPr>
              <w:pStyle w:val="Tabellentext"/>
              <w:rPr>
                <w:lang w:val="en-GB"/>
              </w:rPr>
            </w:pPr>
          </w:p>
        </w:tc>
        <w:tc>
          <w:tcPr>
            <w:tcW w:w="2835" w:type="dxa"/>
          </w:tcPr>
          <w:p w:rsidR="00E77D73" w:rsidRPr="00014AAE" w:rsidRDefault="00E77D73" w:rsidP="009659FD">
            <w:pPr>
              <w:pStyle w:val="Tabellentext"/>
              <w:rPr>
                <w:lang w:val="en-GB"/>
              </w:rPr>
            </w:pPr>
          </w:p>
        </w:tc>
      </w:tr>
    </w:tbl>
    <w:p w:rsidR="00E77D73" w:rsidRPr="00014AAE" w:rsidRDefault="00E77D73"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602D64" w:rsidRPr="00014AAE" w:rsidRDefault="00602D64" w:rsidP="00E77D73">
      <w:pPr>
        <w:rPr>
          <w:lang w:val="en-GB"/>
        </w:rPr>
      </w:pPr>
    </w:p>
    <w:p w:rsidR="00E77D73" w:rsidRPr="00014AAE" w:rsidRDefault="00E77D73" w:rsidP="00602D64">
      <w:pPr>
        <w:tabs>
          <w:tab w:val="left" w:pos="567"/>
          <w:tab w:val="left" w:pos="1134"/>
          <w:tab w:val="left" w:pos="3261"/>
          <w:tab w:val="left" w:pos="4537"/>
          <w:tab w:val="left" w:pos="5245"/>
          <w:tab w:val="left" w:pos="5387"/>
          <w:tab w:val="left" w:pos="6521"/>
        </w:tabs>
        <w:rPr>
          <w:lang w:val="en-GB"/>
        </w:rPr>
      </w:pPr>
    </w:p>
    <w:p w:rsidR="00BB7853" w:rsidRPr="00014AAE" w:rsidRDefault="00BB7853" w:rsidP="00602D64">
      <w:pPr>
        <w:tabs>
          <w:tab w:val="left" w:pos="4111"/>
        </w:tabs>
        <w:ind w:left="3402"/>
        <w:rPr>
          <w:lang w:val="en-GB"/>
        </w:rPr>
      </w:pPr>
    </w:p>
    <w:p w:rsidR="00BB7853" w:rsidRPr="00014AAE" w:rsidRDefault="00BB7853" w:rsidP="00602D64">
      <w:pPr>
        <w:tabs>
          <w:tab w:val="left" w:pos="4111"/>
        </w:tabs>
        <w:ind w:left="3402"/>
        <w:rPr>
          <w:lang w:val="en-GB"/>
        </w:rPr>
      </w:pPr>
    </w:p>
    <w:p w:rsidR="00BB7853" w:rsidRPr="00014AAE" w:rsidRDefault="00BB7853" w:rsidP="00BB7853">
      <w:pPr>
        <w:tabs>
          <w:tab w:val="left" w:pos="4111"/>
        </w:tabs>
        <w:rPr>
          <w:lang w:val="en-GB"/>
        </w:rPr>
      </w:pPr>
    </w:p>
    <w:p w:rsidR="00BB7853" w:rsidRPr="00014AAE" w:rsidRDefault="00BB7853" w:rsidP="007E423A">
      <w:pPr>
        <w:pStyle w:val="Inhaltsverzeichnis"/>
        <w:rPr>
          <w:lang w:val="en-GB"/>
        </w:rPr>
      </w:pPr>
      <w:r w:rsidRPr="00014AAE">
        <w:rPr>
          <w:lang w:val="en-GB"/>
        </w:rPr>
        <w:br w:type="page"/>
      </w:r>
      <w:r w:rsidR="00E622CC" w:rsidRPr="00014AAE">
        <w:rPr>
          <w:lang w:val="en-GB"/>
        </w:rPr>
        <w:lastRenderedPageBreak/>
        <w:t>Table of content</w:t>
      </w:r>
    </w:p>
    <w:p w:rsidR="00BB7853" w:rsidRPr="00014AAE" w:rsidRDefault="00BB7853" w:rsidP="00BB7853">
      <w:pPr>
        <w:pStyle w:val="Textkrper"/>
        <w:rPr>
          <w:lang w:val="en-GB"/>
        </w:rPr>
      </w:pPr>
    </w:p>
    <w:p w:rsidR="00AD5526" w:rsidRPr="00014AAE" w:rsidRDefault="001627E2">
      <w:pPr>
        <w:pStyle w:val="Verzeichnis1"/>
        <w:tabs>
          <w:tab w:val="right" w:pos="9339"/>
        </w:tabs>
        <w:rPr>
          <w:rFonts w:eastAsiaTheme="minorEastAsia" w:cstheme="minorBidi"/>
          <w:b w:val="0"/>
          <w:bCs w:val="0"/>
          <w:caps w:val="0"/>
          <w:noProof/>
          <w:szCs w:val="22"/>
          <w:lang w:val="en-GB" w:eastAsia="de-CH"/>
        </w:rPr>
      </w:pPr>
      <w:r w:rsidRPr="00014AAE">
        <w:rPr>
          <w:lang w:val="en-GB"/>
        </w:rPr>
        <w:fldChar w:fldCharType="begin"/>
      </w:r>
      <w:r w:rsidR="000A2696" w:rsidRPr="00014AAE">
        <w:rPr>
          <w:lang w:val="en-GB"/>
        </w:rPr>
        <w:instrText xml:space="preserve"> TOC \o "1-3" \h \z \u </w:instrText>
      </w:r>
      <w:r w:rsidRPr="00014AAE">
        <w:rPr>
          <w:lang w:val="en-GB"/>
        </w:rPr>
        <w:fldChar w:fldCharType="separate"/>
      </w:r>
      <w:hyperlink w:anchor="_Toc386463559" w:history="1">
        <w:r w:rsidR="00AD5526" w:rsidRPr="00014AAE">
          <w:rPr>
            <w:rStyle w:val="Hyperlink"/>
            <w:noProof/>
            <w:lang w:val="en-GB"/>
          </w:rPr>
          <w:t>Measuring process of LEM sensors</w:t>
        </w:r>
        <w:r w:rsidR="00AD5526" w:rsidRPr="00014AAE">
          <w:rPr>
            <w:noProof/>
            <w:webHidden/>
            <w:lang w:val="en-GB"/>
          </w:rPr>
          <w:tab/>
        </w:r>
        <w:r w:rsidR="00AD5526" w:rsidRPr="00014AAE">
          <w:rPr>
            <w:noProof/>
            <w:webHidden/>
            <w:lang w:val="en-GB"/>
          </w:rPr>
          <w:fldChar w:fldCharType="begin"/>
        </w:r>
        <w:r w:rsidR="00AD5526" w:rsidRPr="00014AAE">
          <w:rPr>
            <w:noProof/>
            <w:webHidden/>
            <w:lang w:val="en-GB"/>
          </w:rPr>
          <w:instrText xml:space="preserve"> PAGEREF _Toc386463559 \h </w:instrText>
        </w:r>
        <w:r w:rsidR="00AD5526" w:rsidRPr="00014AAE">
          <w:rPr>
            <w:noProof/>
            <w:webHidden/>
            <w:lang w:val="en-GB"/>
          </w:rPr>
        </w:r>
        <w:r w:rsidR="00AD5526" w:rsidRPr="00014AAE">
          <w:rPr>
            <w:noProof/>
            <w:webHidden/>
            <w:lang w:val="en-GB"/>
          </w:rPr>
          <w:fldChar w:fldCharType="separate"/>
        </w:r>
        <w:r w:rsidR="00AD5526" w:rsidRPr="00014AAE">
          <w:rPr>
            <w:noProof/>
            <w:webHidden/>
            <w:lang w:val="en-GB"/>
          </w:rPr>
          <w:t>1</w:t>
        </w:r>
        <w:r w:rsidR="00AD5526" w:rsidRPr="00014AAE">
          <w:rPr>
            <w:noProof/>
            <w:webHidden/>
            <w:lang w:val="en-GB"/>
          </w:rPr>
          <w:fldChar w:fldCharType="end"/>
        </w:r>
      </w:hyperlink>
    </w:p>
    <w:p w:rsidR="00AD5526" w:rsidRPr="00014AAE" w:rsidRDefault="00AD5526">
      <w:pPr>
        <w:pStyle w:val="Verzeichnis1"/>
        <w:tabs>
          <w:tab w:val="left" w:pos="400"/>
          <w:tab w:val="right" w:pos="9339"/>
        </w:tabs>
        <w:rPr>
          <w:rFonts w:eastAsiaTheme="minorEastAsia" w:cstheme="minorBidi"/>
          <w:b w:val="0"/>
          <w:bCs w:val="0"/>
          <w:caps w:val="0"/>
          <w:noProof/>
          <w:szCs w:val="22"/>
          <w:lang w:val="en-GB" w:eastAsia="de-CH"/>
        </w:rPr>
      </w:pPr>
      <w:hyperlink w:anchor="_Toc386463560" w:history="1">
        <w:r w:rsidRPr="00014AAE">
          <w:rPr>
            <w:rStyle w:val="Hyperlink"/>
            <w:noProof/>
            <w:lang w:val="en-GB"/>
          </w:rPr>
          <w:t>1</w:t>
        </w:r>
        <w:r w:rsidRPr="00014AAE">
          <w:rPr>
            <w:rFonts w:eastAsiaTheme="minorEastAsia" w:cstheme="minorBidi"/>
            <w:b w:val="0"/>
            <w:bCs w:val="0"/>
            <w:caps w:val="0"/>
            <w:noProof/>
            <w:szCs w:val="22"/>
            <w:lang w:val="en-GB" w:eastAsia="de-CH"/>
          </w:rPr>
          <w:tab/>
        </w:r>
        <w:r w:rsidRPr="00014AAE">
          <w:rPr>
            <w:rStyle w:val="Hyperlink"/>
            <w:noProof/>
            <w:lang w:val="en-GB"/>
          </w:rPr>
          <w:t>History of Changes</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_Toc386463560 \h </w:instrText>
        </w:r>
        <w:r w:rsidRPr="00014AAE">
          <w:rPr>
            <w:noProof/>
            <w:webHidden/>
            <w:lang w:val="en-GB"/>
          </w:rPr>
        </w:r>
        <w:r w:rsidRPr="00014AAE">
          <w:rPr>
            <w:noProof/>
            <w:webHidden/>
            <w:lang w:val="en-GB"/>
          </w:rPr>
          <w:fldChar w:fldCharType="separate"/>
        </w:r>
        <w:r w:rsidRPr="00014AAE">
          <w:rPr>
            <w:noProof/>
            <w:webHidden/>
            <w:lang w:val="en-GB"/>
          </w:rPr>
          <w:t>3</w:t>
        </w:r>
        <w:r w:rsidRPr="00014AAE">
          <w:rPr>
            <w:noProof/>
            <w:webHidden/>
            <w:lang w:val="en-GB"/>
          </w:rPr>
          <w:fldChar w:fldCharType="end"/>
        </w:r>
      </w:hyperlink>
    </w:p>
    <w:p w:rsidR="00AD5526" w:rsidRPr="00014AAE" w:rsidRDefault="00AD5526">
      <w:pPr>
        <w:pStyle w:val="Verzeichnis1"/>
        <w:tabs>
          <w:tab w:val="left" w:pos="400"/>
          <w:tab w:val="right" w:pos="9339"/>
        </w:tabs>
        <w:rPr>
          <w:rFonts w:eastAsiaTheme="minorEastAsia" w:cstheme="minorBidi"/>
          <w:b w:val="0"/>
          <w:bCs w:val="0"/>
          <w:caps w:val="0"/>
          <w:noProof/>
          <w:szCs w:val="22"/>
          <w:lang w:val="en-GB" w:eastAsia="de-CH"/>
        </w:rPr>
      </w:pPr>
      <w:hyperlink w:anchor="_Toc386463561" w:history="1">
        <w:r w:rsidRPr="00014AAE">
          <w:rPr>
            <w:rStyle w:val="Hyperlink"/>
            <w:noProof/>
            <w:lang w:val="en-GB"/>
          </w:rPr>
          <w:t>2</w:t>
        </w:r>
        <w:r w:rsidRPr="00014AAE">
          <w:rPr>
            <w:rFonts w:eastAsiaTheme="minorEastAsia" w:cstheme="minorBidi"/>
            <w:b w:val="0"/>
            <w:bCs w:val="0"/>
            <w:caps w:val="0"/>
            <w:noProof/>
            <w:szCs w:val="22"/>
            <w:lang w:val="en-GB" w:eastAsia="de-CH"/>
          </w:rPr>
          <w:tab/>
        </w:r>
        <w:r w:rsidRPr="00014AAE">
          <w:rPr>
            <w:rStyle w:val="Hyperlink"/>
            <w:noProof/>
            <w:lang w:val="en-GB"/>
          </w:rPr>
          <w:t>Introduction</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_Toc386463561 \h </w:instrText>
        </w:r>
        <w:r w:rsidRPr="00014AAE">
          <w:rPr>
            <w:noProof/>
            <w:webHidden/>
            <w:lang w:val="en-GB"/>
          </w:rPr>
        </w:r>
        <w:r w:rsidRPr="00014AAE">
          <w:rPr>
            <w:noProof/>
            <w:webHidden/>
            <w:lang w:val="en-GB"/>
          </w:rPr>
          <w:fldChar w:fldCharType="separate"/>
        </w:r>
        <w:r w:rsidRPr="00014AAE">
          <w:rPr>
            <w:noProof/>
            <w:webHidden/>
            <w:lang w:val="en-GB"/>
          </w:rPr>
          <w:t>4</w:t>
        </w:r>
        <w:r w:rsidRPr="00014AAE">
          <w:rPr>
            <w:noProof/>
            <w:webHidden/>
            <w:lang w:val="en-GB"/>
          </w:rPr>
          <w:fldChar w:fldCharType="end"/>
        </w:r>
      </w:hyperlink>
    </w:p>
    <w:p w:rsidR="00AD5526" w:rsidRPr="00014AAE"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2" w:history="1">
        <w:r w:rsidRPr="00014AAE">
          <w:rPr>
            <w:rStyle w:val="Hyperlink"/>
            <w:noProof/>
            <w:lang w:val="en-GB"/>
          </w:rPr>
          <w:t>2.1</w:t>
        </w:r>
        <w:r w:rsidRPr="00014AAE">
          <w:rPr>
            <w:rFonts w:asciiTheme="minorHAnsi" w:eastAsiaTheme="minorEastAsia" w:hAnsiTheme="minorHAnsi" w:cstheme="minorBidi"/>
            <w:smallCaps w:val="0"/>
            <w:noProof/>
            <w:szCs w:val="22"/>
            <w:lang w:val="en-GB" w:eastAsia="de-CH"/>
          </w:rPr>
          <w:tab/>
        </w:r>
        <w:r w:rsidRPr="00014AAE">
          <w:rPr>
            <w:rStyle w:val="Hyperlink"/>
            <w:noProof/>
            <w:lang w:val="en-GB"/>
          </w:rPr>
          <w:t>Purpose of this Document</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_Toc386463562 \h </w:instrText>
        </w:r>
        <w:r w:rsidRPr="00014AAE">
          <w:rPr>
            <w:noProof/>
            <w:webHidden/>
            <w:lang w:val="en-GB"/>
          </w:rPr>
        </w:r>
        <w:r w:rsidRPr="00014AAE">
          <w:rPr>
            <w:noProof/>
            <w:webHidden/>
            <w:lang w:val="en-GB"/>
          </w:rPr>
          <w:fldChar w:fldCharType="separate"/>
        </w:r>
        <w:r w:rsidRPr="00014AAE">
          <w:rPr>
            <w:noProof/>
            <w:webHidden/>
            <w:lang w:val="en-GB"/>
          </w:rPr>
          <w:t>4</w:t>
        </w:r>
        <w:r w:rsidRPr="00014AAE">
          <w:rPr>
            <w:noProof/>
            <w:webHidden/>
            <w:lang w:val="en-GB"/>
          </w:rPr>
          <w:fldChar w:fldCharType="end"/>
        </w:r>
      </w:hyperlink>
    </w:p>
    <w:p w:rsidR="00AD5526" w:rsidRPr="00014AAE"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3" w:history="1">
        <w:r w:rsidRPr="00014AAE">
          <w:rPr>
            <w:rStyle w:val="Hyperlink"/>
            <w:noProof/>
            <w:lang w:val="en-GB"/>
          </w:rPr>
          <w:t>2.2</w:t>
        </w:r>
        <w:r w:rsidRPr="00014AAE">
          <w:rPr>
            <w:rFonts w:asciiTheme="minorHAnsi" w:eastAsiaTheme="minorEastAsia" w:hAnsiTheme="minorHAnsi" w:cstheme="minorBidi"/>
            <w:smallCaps w:val="0"/>
            <w:noProof/>
            <w:szCs w:val="22"/>
            <w:lang w:val="en-GB" w:eastAsia="de-CH"/>
          </w:rPr>
          <w:tab/>
        </w:r>
        <w:r w:rsidRPr="00014AAE">
          <w:rPr>
            <w:rStyle w:val="Hyperlink"/>
            <w:noProof/>
            <w:lang w:val="en-GB"/>
          </w:rPr>
          <w:t>Coverage of this Document</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_Toc386463563 \h </w:instrText>
        </w:r>
        <w:r w:rsidRPr="00014AAE">
          <w:rPr>
            <w:noProof/>
            <w:webHidden/>
            <w:lang w:val="en-GB"/>
          </w:rPr>
        </w:r>
        <w:r w:rsidRPr="00014AAE">
          <w:rPr>
            <w:noProof/>
            <w:webHidden/>
            <w:lang w:val="en-GB"/>
          </w:rPr>
          <w:fldChar w:fldCharType="separate"/>
        </w:r>
        <w:r w:rsidRPr="00014AAE">
          <w:rPr>
            <w:noProof/>
            <w:webHidden/>
            <w:lang w:val="en-GB"/>
          </w:rPr>
          <w:t>4</w:t>
        </w:r>
        <w:r w:rsidRPr="00014AAE">
          <w:rPr>
            <w:noProof/>
            <w:webHidden/>
            <w:lang w:val="en-GB"/>
          </w:rPr>
          <w:fldChar w:fldCharType="end"/>
        </w:r>
      </w:hyperlink>
    </w:p>
    <w:p w:rsidR="00AD5526" w:rsidRPr="00014AAE"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4" w:history="1">
        <w:r w:rsidRPr="00014AAE">
          <w:rPr>
            <w:rStyle w:val="Hyperlink"/>
            <w:noProof/>
            <w:lang w:val="en-GB"/>
          </w:rPr>
          <w:t>2.3</w:t>
        </w:r>
        <w:r w:rsidRPr="00014AAE">
          <w:rPr>
            <w:rFonts w:asciiTheme="minorHAnsi" w:eastAsiaTheme="minorEastAsia" w:hAnsiTheme="minorHAnsi" w:cstheme="minorBidi"/>
            <w:smallCaps w:val="0"/>
            <w:noProof/>
            <w:szCs w:val="22"/>
            <w:lang w:val="en-GB" w:eastAsia="de-CH"/>
          </w:rPr>
          <w:tab/>
        </w:r>
        <w:r w:rsidRPr="00014AAE">
          <w:rPr>
            <w:rStyle w:val="Hyperlink"/>
            <w:noProof/>
            <w:lang w:val="en-GB"/>
          </w:rPr>
          <w:t>Terms, Definitions und Abbreviation</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_Toc386463564 \h </w:instrText>
        </w:r>
        <w:r w:rsidRPr="00014AAE">
          <w:rPr>
            <w:noProof/>
            <w:webHidden/>
            <w:lang w:val="en-GB"/>
          </w:rPr>
        </w:r>
        <w:r w:rsidRPr="00014AAE">
          <w:rPr>
            <w:noProof/>
            <w:webHidden/>
            <w:lang w:val="en-GB"/>
          </w:rPr>
          <w:fldChar w:fldCharType="separate"/>
        </w:r>
        <w:r w:rsidRPr="00014AAE">
          <w:rPr>
            <w:noProof/>
            <w:webHidden/>
            <w:lang w:val="en-GB"/>
          </w:rPr>
          <w:t>4</w:t>
        </w:r>
        <w:r w:rsidRPr="00014AAE">
          <w:rPr>
            <w:noProof/>
            <w:webHidden/>
            <w:lang w:val="en-GB"/>
          </w:rPr>
          <w:fldChar w:fldCharType="end"/>
        </w:r>
      </w:hyperlink>
    </w:p>
    <w:p w:rsidR="00AD5526" w:rsidRPr="00014AAE"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5" w:history="1">
        <w:r w:rsidRPr="00014AAE">
          <w:rPr>
            <w:rStyle w:val="Hyperlink"/>
            <w:noProof/>
            <w:lang w:val="en-GB"/>
          </w:rPr>
          <w:t>2.4</w:t>
        </w:r>
        <w:r w:rsidRPr="00014AAE">
          <w:rPr>
            <w:rFonts w:asciiTheme="minorHAnsi" w:eastAsiaTheme="minorEastAsia" w:hAnsiTheme="minorHAnsi" w:cstheme="minorBidi"/>
            <w:smallCaps w:val="0"/>
            <w:noProof/>
            <w:szCs w:val="22"/>
            <w:lang w:val="en-GB" w:eastAsia="de-CH"/>
          </w:rPr>
          <w:tab/>
        </w:r>
        <w:r w:rsidRPr="00014AAE">
          <w:rPr>
            <w:rStyle w:val="Hyperlink"/>
            <w:noProof/>
            <w:lang w:val="en-GB"/>
          </w:rPr>
          <w:t>Related Documents</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_Toc386463565 \h </w:instrText>
        </w:r>
        <w:r w:rsidRPr="00014AAE">
          <w:rPr>
            <w:noProof/>
            <w:webHidden/>
            <w:lang w:val="en-GB"/>
          </w:rPr>
        </w:r>
        <w:r w:rsidRPr="00014AAE">
          <w:rPr>
            <w:noProof/>
            <w:webHidden/>
            <w:lang w:val="en-GB"/>
          </w:rPr>
          <w:fldChar w:fldCharType="separate"/>
        </w:r>
        <w:r w:rsidRPr="00014AAE">
          <w:rPr>
            <w:noProof/>
            <w:webHidden/>
            <w:lang w:val="en-GB"/>
          </w:rPr>
          <w:t>4</w:t>
        </w:r>
        <w:r w:rsidRPr="00014AAE">
          <w:rPr>
            <w:noProof/>
            <w:webHidden/>
            <w:lang w:val="en-GB"/>
          </w:rPr>
          <w:fldChar w:fldCharType="end"/>
        </w:r>
      </w:hyperlink>
    </w:p>
    <w:p w:rsidR="00AD5526" w:rsidRPr="00014AAE" w:rsidRDefault="00AD5526">
      <w:pPr>
        <w:pStyle w:val="Verzeichnis1"/>
        <w:tabs>
          <w:tab w:val="left" w:pos="400"/>
          <w:tab w:val="right" w:pos="9339"/>
        </w:tabs>
        <w:rPr>
          <w:rFonts w:eastAsiaTheme="minorEastAsia" w:cstheme="minorBidi"/>
          <w:b w:val="0"/>
          <w:bCs w:val="0"/>
          <w:caps w:val="0"/>
          <w:noProof/>
          <w:szCs w:val="22"/>
          <w:lang w:val="en-GB" w:eastAsia="de-CH"/>
        </w:rPr>
      </w:pPr>
      <w:hyperlink w:anchor="_Toc386463566" w:history="1">
        <w:r w:rsidRPr="00014AAE">
          <w:rPr>
            <w:rStyle w:val="Hyperlink"/>
            <w:noProof/>
            <w:lang w:val="en-GB"/>
          </w:rPr>
          <w:t>3</w:t>
        </w:r>
        <w:r w:rsidRPr="00014AAE">
          <w:rPr>
            <w:rFonts w:eastAsiaTheme="minorEastAsia" w:cstheme="minorBidi"/>
            <w:b w:val="0"/>
            <w:bCs w:val="0"/>
            <w:caps w:val="0"/>
            <w:noProof/>
            <w:szCs w:val="22"/>
            <w:lang w:val="en-GB" w:eastAsia="de-CH"/>
          </w:rPr>
          <w:tab/>
        </w:r>
        <w:r w:rsidRPr="00014AAE">
          <w:rPr>
            <w:rStyle w:val="Hyperlink"/>
            <w:noProof/>
            <w:lang w:val="en-GB"/>
          </w:rPr>
          <w:t>Global project description</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_Toc386463566 \h </w:instrText>
        </w:r>
        <w:r w:rsidRPr="00014AAE">
          <w:rPr>
            <w:noProof/>
            <w:webHidden/>
            <w:lang w:val="en-GB"/>
          </w:rPr>
        </w:r>
        <w:r w:rsidRPr="00014AAE">
          <w:rPr>
            <w:noProof/>
            <w:webHidden/>
            <w:lang w:val="en-GB"/>
          </w:rPr>
          <w:fldChar w:fldCharType="separate"/>
        </w:r>
        <w:r w:rsidRPr="00014AAE">
          <w:rPr>
            <w:noProof/>
            <w:webHidden/>
            <w:lang w:val="en-GB"/>
          </w:rPr>
          <w:t>6</w:t>
        </w:r>
        <w:r w:rsidRPr="00014AAE">
          <w:rPr>
            <w:noProof/>
            <w:webHidden/>
            <w:lang w:val="en-GB"/>
          </w:rPr>
          <w:fldChar w:fldCharType="end"/>
        </w:r>
      </w:hyperlink>
    </w:p>
    <w:p w:rsidR="00AD5526" w:rsidRPr="00014AAE"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7" w:history="1">
        <w:r w:rsidRPr="00014AAE">
          <w:rPr>
            <w:rStyle w:val="Hyperlink"/>
            <w:noProof/>
            <w:lang w:val="en-GB"/>
          </w:rPr>
          <w:t>3.1</w:t>
        </w:r>
        <w:r w:rsidRPr="00014AAE">
          <w:rPr>
            <w:rFonts w:asciiTheme="minorHAnsi" w:eastAsiaTheme="minorEastAsia" w:hAnsiTheme="minorHAnsi" w:cstheme="minorBidi"/>
            <w:smallCaps w:val="0"/>
            <w:noProof/>
            <w:szCs w:val="22"/>
            <w:lang w:val="en-GB" w:eastAsia="de-CH"/>
          </w:rPr>
          <w:tab/>
        </w:r>
        <w:r w:rsidRPr="00014AAE">
          <w:rPr>
            <w:rStyle w:val="Hyperlink"/>
            <w:noProof/>
            <w:lang w:val="en-GB"/>
          </w:rPr>
          <w:t>Introduction</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_Toc386463567 \h </w:instrText>
        </w:r>
        <w:r w:rsidRPr="00014AAE">
          <w:rPr>
            <w:noProof/>
            <w:webHidden/>
            <w:lang w:val="en-GB"/>
          </w:rPr>
        </w:r>
        <w:r w:rsidRPr="00014AAE">
          <w:rPr>
            <w:noProof/>
            <w:webHidden/>
            <w:lang w:val="en-GB"/>
          </w:rPr>
          <w:fldChar w:fldCharType="separate"/>
        </w:r>
        <w:r w:rsidRPr="00014AAE">
          <w:rPr>
            <w:noProof/>
            <w:webHidden/>
            <w:lang w:val="en-GB"/>
          </w:rPr>
          <w:t>6</w:t>
        </w:r>
        <w:r w:rsidRPr="00014AAE">
          <w:rPr>
            <w:noProof/>
            <w:webHidden/>
            <w:lang w:val="en-GB"/>
          </w:rPr>
          <w:fldChar w:fldCharType="end"/>
        </w:r>
      </w:hyperlink>
    </w:p>
    <w:p w:rsidR="00AD5526" w:rsidRPr="00014AAE"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8" w:history="1">
        <w:r w:rsidRPr="00014AAE">
          <w:rPr>
            <w:rStyle w:val="Hyperlink"/>
            <w:noProof/>
            <w:lang w:val="en-GB"/>
          </w:rPr>
          <w:t>3.2</w:t>
        </w:r>
        <w:r w:rsidRPr="00014AAE">
          <w:rPr>
            <w:rFonts w:asciiTheme="minorHAnsi" w:eastAsiaTheme="minorEastAsia" w:hAnsiTheme="minorHAnsi" w:cstheme="minorBidi"/>
            <w:smallCaps w:val="0"/>
            <w:noProof/>
            <w:szCs w:val="22"/>
            <w:lang w:val="en-GB" w:eastAsia="de-CH"/>
          </w:rPr>
          <w:tab/>
        </w:r>
        <w:r w:rsidRPr="00014AAE">
          <w:rPr>
            <w:rStyle w:val="Hyperlink"/>
            <w:noProof/>
            <w:lang w:val="en-GB"/>
          </w:rPr>
          <w:t>System Overview</w:t>
        </w:r>
        <w:r w:rsidRPr="00014AAE">
          <w:rPr>
            <w:noProof/>
            <w:webHidden/>
            <w:lang w:val="en-GB"/>
          </w:rPr>
          <w:tab/>
        </w:r>
        <w:r w:rsidRPr="00014AAE">
          <w:rPr>
            <w:noProof/>
            <w:webHidden/>
            <w:lang w:val="en-GB"/>
          </w:rPr>
          <w:fldChar w:fldCharType="begin"/>
        </w:r>
        <w:r w:rsidRPr="00014AAE">
          <w:rPr>
            <w:noProof/>
            <w:webHidden/>
            <w:lang w:val="en-GB"/>
          </w:rPr>
          <w:instrText xml:space="preserve"> PAGEREF _Toc386463568 \h </w:instrText>
        </w:r>
        <w:r w:rsidRPr="00014AAE">
          <w:rPr>
            <w:noProof/>
            <w:webHidden/>
            <w:lang w:val="en-GB"/>
          </w:rPr>
        </w:r>
        <w:r w:rsidRPr="00014AAE">
          <w:rPr>
            <w:noProof/>
            <w:webHidden/>
            <w:lang w:val="en-GB"/>
          </w:rPr>
          <w:fldChar w:fldCharType="separate"/>
        </w:r>
        <w:r w:rsidRPr="00014AAE">
          <w:rPr>
            <w:noProof/>
            <w:webHidden/>
            <w:lang w:val="en-GB"/>
          </w:rPr>
          <w:t>6</w:t>
        </w:r>
        <w:r w:rsidRPr="00014AAE">
          <w:rPr>
            <w:noProof/>
            <w:webHidden/>
            <w:lang w:val="en-GB"/>
          </w:rPr>
          <w:fldChar w:fldCharType="end"/>
        </w:r>
      </w:hyperlink>
    </w:p>
    <w:p w:rsidR="00BB7853" w:rsidRPr="00014AAE" w:rsidRDefault="001627E2" w:rsidP="00BB7853">
      <w:pPr>
        <w:pStyle w:val="Textkrper"/>
        <w:rPr>
          <w:lang w:val="en-GB"/>
        </w:rPr>
      </w:pPr>
      <w:r w:rsidRPr="00014AAE">
        <w:rPr>
          <w:lang w:val="en-GB"/>
        </w:rPr>
        <w:fldChar w:fldCharType="end"/>
      </w:r>
    </w:p>
    <w:p w:rsidR="00BB7853" w:rsidRPr="00014AAE" w:rsidRDefault="00BB7853" w:rsidP="00BB7853">
      <w:pPr>
        <w:pStyle w:val="Textkrper"/>
        <w:rPr>
          <w:lang w:val="en-GB"/>
        </w:rPr>
      </w:pPr>
    </w:p>
    <w:p w:rsidR="00BB7853" w:rsidRPr="00014AAE" w:rsidRDefault="00BB7853" w:rsidP="00BB7853">
      <w:pPr>
        <w:pStyle w:val="Textkrper"/>
        <w:rPr>
          <w:lang w:val="en-GB"/>
        </w:rPr>
      </w:pPr>
    </w:p>
    <w:p w:rsidR="00BB7853" w:rsidRPr="00014AAE" w:rsidRDefault="00BB7853" w:rsidP="00BB7853">
      <w:pPr>
        <w:pStyle w:val="Textkrper"/>
        <w:rPr>
          <w:lang w:val="en-GB"/>
        </w:rPr>
      </w:pPr>
    </w:p>
    <w:p w:rsidR="00BB7853" w:rsidRPr="00014AAE" w:rsidRDefault="00BB7853" w:rsidP="000A2696">
      <w:pPr>
        <w:pStyle w:val="berschrift1"/>
        <w:rPr>
          <w:lang w:val="en-GB"/>
        </w:rPr>
      </w:pPr>
      <w:r w:rsidRPr="00014AAE">
        <w:rPr>
          <w:lang w:val="en-GB"/>
        </w:rPr>
        <w:br w:type="page"/>
      </w:r>
      <w:bookmarkStart w:id="1" w:name="_Toc150663241"/>
      <w:bookmarkStart w:id="2" w:name="_Toc162429414"/>
      <w:bookmarkStart w:id="3" w:name="_Toc208115653"/>
      <w:bookmarkStart w:id="4" w:name="_Toc386463560"/>
      <w:r w:rsidR="002B0FEE" w:rsidRPr="00014AAE">
        <w:rPr>
          <w:lang w:val="en-GB"/>
        </w:rPr>
        <w:lastRenderedPageBreak/>
        <w:t>History of Changes</w:t>
      </w:r>
      <w:bookmarkEnd w:id="1"/>
      <w:bookmarkEnd w:id="2"/>
      <w:bookmarkEnd w:id="3"/>
      <w:bookmarkEnd w:id="4"/>
    </w:p>
    <w:p w:rsidR="00202EF8" w:rsidRPr="00014AAE" w:rsidRDefault="008E01C7" w:rsidP="00202EF8">
      <w:pPr>
        <w:pStyle w:val="Textkrper"/>
        <w:rPr>
          <w:lang w:val="en-GB"/>
        </w:rPr>
      </w:pPr>
      <w:r w:rsidRPr="00014AAE">
        <w:rPr>
          <w:lang w:val="en-GB"/>
        </w:rPr>
        <w:t>The changes were inscribed from the first approved version (1.0.0)</w:t>
      </w:r>
      <w:r w:rsidR="00202EF8" w:rsidRPr="00014AAE">
        <w:rPr>
          <w:lang w:val="en-GB"/>
        </w:rPr>
        <w:t>.</w:t>
      </w:r>
      <w:r w:rsidRPr="00014AAE">
        <w:rPr>
          <w:lang w:val="en-GB"/>
        </w:rPr>
        <w:t xml:space="preserve"> Before a change is inscribed, the version number of the document has to be inscribed.</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075"/>
        <w:gridCol w:w="3454"/>
        <w:gridCol w:w="1275"/>
        <w:gridCol w:w="1418"/>
      </w:tblGrid>
      <w:tr w:rsidR="00202EF8" w:rsidRPr="00014AAE">
        <w:tc>
          <w:tcPr>
            <w:tcW w:w="1134" w:type="dxa"/>
            <w:shd w:val="pct20" w:color="auto" w:fill="auto"/>
          </w:tcPr>
          <w:p w:rsidR="00202EF8" w:rsidRPr="00014AAE" w:rsidRDefault="008E01C7" w:rsidP="00202EF8">
            <w:pPr>
              <w:pStyle w:val="Tabellentext"/>
              <w:rPr>
                <w:lang w:val="en-GB"/>
              </w:rPr>
            </w:pPr>
            <w:r w:rsidRPr="00014AAE">
              <w:rPr>
                <w:lang w:val="en-GB"/>
              </w:rPr>
              <w:t>Number</w:t>
            </w:r>
          </w:p>
        </w:tc>
        <w:tc>
          <w:tcPr>
            <w:tcW w:w="2075" w:type="dxa"/>
            <w:shd w:val="pct20" w:color="auto" w:fill="auto"/>
          </w:tcPr>
          <w:p w:rsidR="00202EF8" w:rsidRPr="00014AAE" w:rsidRDefault="008E01C7" w:rsidP="00202EF8">
            <w:pPr>
              <w:pStyle w:val="Tabellentext"/>
              <w:rPr>
                <w:lang w:val="en-GB"/>
              </w:rPr>
            </w:pPr>
            <w:r w:rsidRPr="00014AAE">
              <w:rPr>
                <w:lang w:val="en-GB"/>
              </w:rPr>
              <w:t>Page</w:t>
            </w:r>
            <w:r w:rsidR="00202EF8" w:rsidRPr="00014AAE">
              <w:rPr>
                <w:lang w:val="en-GB"/>
              </w:rPr>
              <w:t xml:space="preserve"> / </w:t>
            </w:r>
            <w:r w:rsidRPr="00014AAE">
              <w:rPr>
                <w:lang w:val="en-GB"/>
              </w:rPr>
              <w:t>Chapter</w:t>
            </w:r>
          </w:p>
        </w:tc>
        <w:tc>
          <w:tcPr>
            <w:tcW w:w="3454" w:type="dxa"/>
            <w:shd w:val="pct20" w:color="auto" w:fill="auto"/>
          </w:tcPr>
          <w:p w:rsidR="00202EF8" w:rsidRPr="00014AAE" w:rsidRDefault="008E01C7" w:rsidP="00202EF8">
            <w:pPr>
              <w:pStyle w:val="Tabellentext"/>
              <w:rPr>
                <w:lang w:val="en-GB"/>
              </w:rPr>
            </w:pPr>
            <w:r w:rsidRPr="00014AAE">
              <w:rPr>
                <w:lang w:val="en-GB"/>
              </w:rPr>
              <w:t>Description</w:t>
            </w:r>
          </w:p>
        </w:tc>
        <w:tc>
          <w:tcPr>
            <w:tcW w:w="1275" w:type="dxa"/>
            <w:shd w:val="pct20" w:color="auto" w:fill="auto"/>
          </w:tcPr>
          <w:p w:rsidR="00202EF8" w:rsidRPr="00014AAE" w:rsidRDefault="008E01C7" w:rsidP="00202EF8">
            <w:pPr>
              <w:pStyle w:val="Tabellentext"/>
              <w:rPr>
                <w:lang w:val="en-GB"/>
              </w:rPr>
            </w:pPr>
            <w:r w:rsidRPr="00014AAE">
              <w:rPr>
                <w:lang w:val="en-GB"/>
              </w:rPr>
              <w:t>Date</w:t>
            </w:r>
          </w:p>
        </w:tc>
        <w:tc>
          <w:tcPr>
            <w:tcW w:w="1418" w:type="dxa"/>
            <w:shd w:val="pct20" w:color="auto" w:fill="auto"/>
          </w:tcPr>
          <w:p w:rsidR="00202EF8" w:rsidRPr="00014AAE" w:rsidRDefault="00202EF8" w:rsidP="00202EF8">
            <w:pPr>
              <w:pStyle w:val="Tabellentext"/>
              <w:rPr>
                <w:lang w:val="en-GB"/>
              </w:rPr>
            </w:pPr>
            <w:r w:rsidRPr="00014AAE">
              <w:rPr>
                <w:lang w:val="en-GB"/>
              </w:rPr>
              <w:t>Name</w:t>
            </w:r>
          </w:p>
        </w:tc>
      </w:tr>
      <w:tr w:rsidR="00202EF8" w:rsidRPr="00014AAE">
        <w:tc>
          <w:tcPr>
            <w:tcW w:w="1134" w:type="dxa"/>
          </w:tcPr>
          <w:p w:rsidR="00202EF8" w:rsidRPr="00014AAE" w:rsidRDefault="00202EF8" w:rsidP="00202EF8">
            <w:pPr>
              <w:pStyle w:val="Tabellentext"/>
              <w:rPr>
                <w:lang w:val="en-GB"/>
              </w:rPr>
            </w:pPr>
            <w:r w:rsidRPr="00014AAE">
              <w:rPr>
                <w:lang w:val="en-GB"/>
              </w:rPr>
              <w:t>1</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r w:rsidRPr="00014AAE">
              <w:rPr>
                <w:lang w:val="en-GB"/>
              </w:rPr>
              <w:t xml:space="preserve">Version 1.0.0 </w:t>
            </w:r>
            <w:r w:rsidR="00B96C9B" w:rsidRPr="00014AAE">
              <w:rPr>
                <w:lang w:val="en-GB"/>
              </w:rPr>
              <w:t>prepared</w:t>
            </w: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3</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4</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5</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6</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7</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8</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9</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10</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11</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12</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13</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14</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15</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16</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17</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18</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19</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20</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21</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22</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23</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24</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25</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26</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27</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28</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29</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r w:rsidRPr="00014AAE">
              <w:rPr>
                <w:lang w:val="en-GB"/>
              </w:rPr>
              <w:t>30</w:t>
            </w:r>
          </w:p>
        </w:tc>
        <w:tc>
          <w:tcPr>
            <w:tcW w:w="2075" w:type="dxa"/>
          </w:tcPr>
          <w:p w:rsidR="00202EF8" w:rsidRPr="00014AAE" w:rsidRDefault="00202EF8" w:rsidP="00202EF8">
            <w:pPr>
              <w:pStyle w:val="Tabellentext"/>
              <w:rPr>
                <w:lang w:val="en-GB"/>
              </w:rPr>
            </w:pPr>
          </w:p>
        </w:tc>
        <w:tc>
          <w:tcPr>
            <w:tcW w:w="3454" w:type="dxa"/>
          </w:tcPr>
          <w:p w:rsidR="00202EF8" w:rsidRPr="00014AAE" w:rsidRDefault="00202EF8" w:rsidP="00202EF8">
            <w:pPr>
              <w:pStyle w:val="Tabellentext"/>
              <w:rPr>
                <w:lang w:val="en-GB"/>
              </w:rPr>
            </w:pPr>
          </w:p>
        </w:tc>
        <w:tc>
          <w:tcPr>
            <w:tcW w:w="1275" w:type="dxa"/>
          </w:tcPr>
          <w:p w:rsidR="00202EF8" w:rsidRPr="00014AAE" w:rsidRDefault="00202EF8" w:rsidP="00202EF8">
            <w:pPr>
              <w:pStyle w:val="Tabellentext"/>
              <w:rPr>
                <w:lang w:val="en-GB"/>
              </w:rPr>
            </w:pPr>
          </w:p>
        </w:tc>
        <w:tc>
          <w:tcPr>
            <w:tcW w:w="1418" w:type="dxa"/>
          </w:tcPr>
          <w:p w:rsidR="00202EF8" w:rsidRPr="00014AAE" w:rsidRDefault="00202EF8" w:rsidP="00202EF8">
            <w:pPr>
              <w:pStyle w:val="Tabellentext"/>
              <w:rPr>
                <w:lang w:val="en-GB"/>
              </w:rPr>
            </w:pPr>
          </w:p>
        </w:tc>
      </w:tr>
    </w:tbl>
    <w:p w:rsidR="005A5D31" w:rsidRPr="00014AAE" w:rsidRDefault="005A5D31" w:rsidP="005A5D31">
      <w:pPr>
        <w:pStyle w:val="berschrift1"/>
        <w:rPr>
          <w:lang w:val="en-GB"/>
        </w:rPr>
      </w:pPr>
      <w:r w:rsidRPr="00014AAE">
        <w:rPr>
          <w:lang w:val="en-GB"/>
        </w:rPr>
        <w:br w:type="page"/>
      </w:r>
      <w:bookmarkStart w:id="5" w:name="_Toc150663242"/>
      <w:bookmarkStart w:id="6" w:name="_Toc162429415"/>
      <w:bookmarkStart w:id="7" w:name="_Toc208115654"/>
      <w:bookmarkStart w:id="8" w:name="_Toc386463561"/>
      <w:r w:rsidR="002B0FEE" w:rsidRPr="00014AAE">
        <w:rPr>
          <w:lang w:val="en-GB"/>
        </w:rPr>
        <w:t>Introduction</w:t>
      </w:r>
      <w:bookmarkEnd w:id="5"/>
      <w:bookmarkEnd w:id="6"/>
      <w:bookmarkEnd w:id="7"/>
      <w:bookmarkEnd w:id="8"/>
    </w:p>
    <w:p w:rsidR="005A5D31" w:rsidRPr="00014AAE" w:rsidRDefault="000A2696" w:rsidP="005A5D31">
      <w:pPr>
        <w:pStyle w:val="Textkrper"/>
        <w:spacing w:before="60" w:after="60"/>
        <w:rPr>
          <w:lang w:val="en-GB"/>
        </w:rPr>
      </w:pPr>
      <w:r w:rsidRPr="00014AAE">
        <w:rPr>
          <w:lang w:val="en-GB"/>
        </w:rPr>
        <w:t xml:space="preserve">This </w:t>
      </w:r>
      <w:r w:rsidR="00AD5526" w:rsidRPr="00014AAE">
        <w:rPr>
          <w:lang w:val="en-GB"/>
        </w:rPr>
        <w:t xml:space="preserve">document is a manual to show how to perform measurements for current sensors. It addresses oneself to </w:t>
      </w:r>
      <w:proofErr w:type="spellStart"/>
      <w:r w:rsidR="00AD5526" w:rsidRPr="00014AAE">
        <w:rPr>
          <w:lang w:val="en-GB"/>
        </w:rPr>
        <w:t>bfh</w:t>
      </w:r>
      <w:proofErr w:type="spellEnd"/>
      <w:r w:rsidR="00AD5526" w:rsidRPr="00014AAE">
        <w:rPr>
          <w:lang w:val="en-GB"/>
        </w:rPr>
        <w:t xml:space="preserve"> technicians who will perform future measurements.</w:t>
      </w:r>
    </w:p>
    <w:p w:rsidR="005A5D31" w:rsidRPr="00014AAE" w:rsidRDefault="002B0FEE" w:rsidP="005A5D31">
      <w:pPr>
        <w:pStyle w:val="berschrift2"/>
        <w:rPr>
          <w:lang w:val="en-GB"/>
        </w:rPr>
      </w:pPr>
      <w:bookmarkStart w:id="9" w:name="_Toc342724927"/>
      <w:bookmarkStart w:id="10" w:name="_Toc350687636"/>
      <w:bookmarkStart w:id="11" w:name="_Toc350687842"/>
      <w:bookmarkStart w:id="12" w:name="_Toc350689140"/>
      <w:bookmarkStart w:id="13" w:name="_Toc350692187"/>
      <w:bookmarkStart w:id="14" w:name="_Toc350692755"/>
      <w:bookmarkStart w:id="15" w:name="_Toc350692878"/>
      <w:bookmarkStart w:id="16" w:name="_Toc350693830"/>
      <w:bookmarkStart w:id="17" w:name="_Toc350694003"/>
      <w:bookmarkStart w:id="18" w:name="_Toc350694326"/>
      <w:bookmarkStart w:id="19" w:name="_Toc350694575"/>
      <w:bookmarkStart w:id="20" w:name="_Toc350695008"/>
      <w:bookmarkStart w:id="21" w:name="_Toc350695079"/>
      <w:bookmarkStart w:id="22" w:name="_Toc350695150"/>
      <w:bookmarkStart w:id="23" w:name="_Toc350695239"/>
      <w:bookmarkStart w:id="24" w:name="_Toc350858683"/>
      <w:bookmarkStart w:id="25" w:name="_Toc350859213"/>
      <w:bookmarkStart w:id="26" w:name="_Toc350859399"/>
      <w:bookmarkStart w:id="27" w:name="_Toc350859691"/>
      <w:bookmarkStart w:id="28" w:name="_Toc350859755"/>
      <w:bookmarkStart w:id="29" w:name="_Toc350859832"/>
      <w:bookmarkStart w:id="30" w:name="_Toc350859980"/>
      <w:bookmarkStart w:id="31" w:name="_Toc350860299"/>
      <w:bookmarkStart w:id="32" w:name="_Toc350862488"/>
      <w:bookmarkStart w:id="33" w:name="_Toc350863151"/>
      <w:bookmarkStart w:id="34" w:name="_Toc351547431"/>
      <w:bookmarkStart w:id="35" w:name="_Toc351549631"/>
      <w:bookmarkStart w:id="36" w:name="_Toc351549844"/>
      <w:bookmarkStart w:id="37" w:name="_Toc351550080"/>
      <w:bookmarkStart w:id="38" w:name="_Toc351550850"/>
      <w:bookmarkStart w:id="39" w:name="_Toc351868062"/>
      <w:bookmarkStart w:id="40" w:name="_Toc351882142"/>
      <w:bookmarkStart w:id="41" w:name="_Toc351882203"/>
      <w:bookmarkStart w:id="42" w:name="_Toc351883537"/>
      <w:bookmarkStart w:id="43" w:name="_Toc351883671"/>
      <w:bookmarkStart w:id="44" w:name="_Toc351897971"/>
      <w:bookmarkStart w:id="45" w:name="_Toc351900443"/>
      <w:bookmarkStart w:id="46" w:name="_Toc355575271"/>
      <w:bookmarkStart w:id="47" w:name="_Toc355584277"/>
      <w:bookmarkStart w:id="48" w:name="_Toc355584353"/>
      <w:bookmarkStart w:id="49" w:name="_Toc355587095"/>
      <w:bookmarkStart w:id="50" w:name="_Toc355588185"/>
      <w:bookmarkStart w:id="51" w:name="_Toc355590642"/>
      <w:bookmarkStart w:id="52" w:name="_Toc355591027"/>
      <w:bookmarkStart w:id="53" w:name="_Toc355591392"/>
      <w:bookmarkStart w:id="54" w:name="_Toc355593435"/>
      <w:bookmarkStart w:id="55" w:name="_Toc355593519"/>
      <w:bookmarkStart w:id="56" w:name="_Toc355594952"/>
      <w:bookmarkStart w:id="57" w:name="_Toc355595654"/>
      <w:bookmarkStart w:id="58" w:name="_Toc355596856"/>
      <w:bookmarkStart w:id="59" w:name="_Toc355597295"/>
      <w:bookmarkStart w:id="60" w:name="_Toc355610017"/>
      <w:bookmarkStart w:id="61" w:name="_Toc355660107"/>
      <w:bookmarkStart w:id="62" w:name="_Toc355662221"/>
      <w:bookmarkStart w:id="63" w:name="_Toc355676360"/>
      <w:bookmarkStart w:id="64" w:name="_Toc355679363"/>
      <w:bookmarkStart w:id="65" w:name="_Toc355680133"/>
      <w:bookmarkStart w:id="66" w:name="_Toc355681934"/>
      <w:bookmarkStart w:id="67" w:name="_Toc356632303"/>
      <w:bookmarkStart w:id="68" w:name="_Toc356633188"/>
      <w:bookmarkStart w:id="69" w:name="_Toc359895975"/>
      <w:bookmarkStart w:id="70" w:name="_Toc359901524"/>
      <w:bookmarkStart w:id="71" w:name="_Toc359905049"/>
      <w:bookmarkStart w:id="72" w:name="_Toc360325806"/>
      <w:bookmarkStart w:id="73" w:name="_Toc360327724"/>
      <w:bookmarkStart w:id="74" w:name="_Toc360333859"/>
      <w:bookmarkStart w:id="75" w:name="_Toc360446946"/>
      <w:bookmarkStart w:id="76" w:name="_Toc360533217"/>
      <w:bookmarkStart w:id="77" w:name="_Toc362342919"/>
      <w:bookmarkStart w:id="78" w:name="_Toc370704155"/>
      <w:bookmarkStart w:id="79" w:name="_Toc370704197"/>
      <w:bookmarkStart w:id="80" w:name="_Toc370725282"/>
      <w:bookmarkStart w:id="81" w:name="_Toc150663245"/>
      <w:bookmarkStart w:id="82" w:name="_Toc162429418"/>
      <w:bookmarkStart w:id="83" w:name="_Toc208115445"/>
      <w:bookmarkStart w:id="84" w:name="_Toc208115657"/>
      <w:bookmarkStart w:id="85" w:name="_Toc386463564"/>
      <w:r w:rsidRPr="00014AAE">
        <w:rPr>
          <w:lang w:val="en-GB"/>
        </w:rPr>
        <w:t xml:space="preserve">Terms, </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014AAE">
        <w:rPr>
          <w:lang w:val="en-GB"/>
        </w:rPr>
        <w:t>Definitions und Abbreviation</w:t>
      </w:r>
      <w:bookmarkEnd w:id="81"/>
      <w:bookmarkEnd w:id="82"/>
      <w:bookmarkEnd w:id="83"/>
      <w:bookmarkEnd w:id="84"/>
      <w:bookmarkEnd w:id="85"/>
    </w:p>
    <w:tbl>
      <w:tblPr>
        <w:tblW w:w="737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
        <w:gridCol w:w="6379"/>
      </w:tblGrid>
      <w:tr w:rsidR="00B60E3F" w:rsidRPr="00014AAE">
        <w:tc>
          <w:tcPr>
            <w:tcW w:w="992" w:type="dxa"/>
            <w:shd w:val="pct20" w:color="auto" w:fill="auto"/>
          </w:tcPr>
          <w:p w:rsidR="00B60E3F" w:rsidRPr="00014AAE" w:rsidRDefault="002B0FEE" w:rsidP="009659FD">
            <w:pPr>
              <w:pStyle w:val="Tabellentext"/>
              <w:rPr>
                <w:lang w:val="en-GB"/>
              </w:rPr>
            </w:pPr>
            <w:r w:rsidRPr="00014AAE">
              <w:rPr>
                <w:lang w:val="en-GB"/>
              </w:rPr>
              <w:t>Abbr.</w:t>
            </w:r>
          </w:p>
        </w:tc>
        <w:tc>
          <w:tcPr>
            <w:tcW w:w="6379" w:type="dxa"/>
            <w:shd w:val="pct20" w:color="auto" w:fill="auto"/>
          </w:tcPr>
          <w:p w:rsidR="00B60E3F" w:rsidRPr="00014AAE" w:rsidRDefault="002B0FEE" w:rsidP="009659FD">
            <w:pPr>
              <w:pStyle w:val="Tabellentext"/>
              <w:rPr>
                <w:lang w:val="en-GB"/>
              </w:rPr>
            </w:pPr>
            <w:r w:rsidRPr="00014AAE">
              <w:rPr>
                <w:lang w:val="en-GB"/>
              </w:rPr>
              <w:t>Description</w:t>
            </w: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r w:rsidR="00B60E3F" w:rsidRPr="00014AAE">
        <w:tc>
          <w:tcPr>
            <w:tcW w:w="992" w:type="dxa"/>
          </w:tcPr>
          <w:p w:rsidR="00B60E3F" w:rsidRPr="00014AAE" w:rsidRDefault="00B60E3F" w:rsidP="009659FD">
            <w:pPr>
              <w:pStyle w:val="Tabellentext"/>
              <w:rPr>
                <w:lang w:val="en-GB"/>
              </w:rPr>
            </w:pPr>
          </w:p>
        </w:tc>
        <w:tc>
          <w:tcPr>
            <w:tcW w:w="6379" w:type="dxa"/>
          </w:tcPr>
          <w:p w:rsidR="00B60E3F" w:rsidRPr="00014AAE" w:rsidRDefault="00B60E3F" w:rsidP="009659FD">
            <w:pPr>
              <w:pStyle w:val="Tabellentext"/>
              <w:rPr>
                <w:lang w:val="en-GB"/>
              </w:rPr>
            </w:pPr>
          </w:p>
        </w:tc>
      </w:tr>
    </w:tbl>
    <w:p w:rsidR="00B35CFC" w:rsidRPr="00014AAE" w:rsidRDefault="00B35CFC" w:rsidP="00B35CFC">
      <w:pPr>
        <w:pStyle w:val="Textkrper"/>
        <w:rPr>
          <w:lang w:val="en-GB"/>
        </w:rPr>
      </w:pPr>
      <w:bookmarkStart w:id="86" w:name="_Toc134926455"/>
    </w:p>
    <w:p w:rsidR="00202EF8" w:rsidRPr="00014AAE" w:rsidRDefault="008E01C7" w:rsidP="00202EF8">
      <w:pPr>
        <w:pStyle w:val="berschrift2"/>
        <w:rPr>
          <w:lang w:val="en-GB"/>
        </w:rPr>
      </w:pPr>
      <w:bookmarkStart w:id="87" w:name="_Toc150663246"/>
      <w:bookmarkStart w:id="88" w:name="_Toc162429419"/>
      <w:bookmarkStart w:id="89" w:name="_Toc208115446"/>
      <w:bookmarkStart w:id="90" w:name="_Toc208115658"/>
      <w:bookmarkStart w:id="91" w:name="_Toc386463565"/>
      <w:bookmarkEnd w:id="86"/>
      <w:r w:rsidRPr="00014AAE">
        <w:rPr>
          <w:lang w:val="en-GB"/>
        </w:rPr>
        <w:t>Related Documents</w:t>
      </w:r>
      <w:bookmarkEnd w:id="87"/>
      <w:bookmarkEnd w:id="88"/>
      <w:bookmarkEnd w:id="89"/>
      <w:bookmarkEnd w:id="90"/>
      <w:bookmarkEnd w:id="91"/>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34"/>
        <w:gridCol w:w="1985"/>
        <w:gridCol w:w="4252"/>
        <w:gridCol w:w="1985"/>
      </w:tblGrid>
      <w:tr w:rsidR="00202EF8" w:rsidRPr="00014AAE">
        <w:tc>
          <w:tcPr>
            <w:tcW w:w="1134" w:type="dxa"/>
            <w:shd w:val="pct20" w:color="auto" w:fill="auto"/>
          </w:tcPr>
          <w:p w:rsidR="00202EF8" w:rsidRPr="00014AAE" w:rsidRDefault="00202EF8" w:rsidP="00202EF8">
            <w:pPr>
              <w:pStyle w:val="Tabellentext"/>
              <w:rPr>
                <w:lang w:val="en-GB"/>
              </w:rPr>
            </w:pPr>
            <w:r w:rsidRPr="00014AAE">
              <w:rPr>
                <w:lang w:val="en-GB"/>
              </w:rPr>
              <w:t>Ref.</w:t>
            </w:r>
            <w:r w:rsidR="008E01C7" w:rsidRPr="00014AAE">
              <w:rPr>
                <w:lang w:val="en-GB"/>
              </w:rPr>
              <w:t xml:space="preserve"> </w:t>
            </w:r>
            <w:r w:rsidRPr="00014AAE">
              <w:rPr>
                <w:lang w:val="en-GB"/>
              </w:rPr>
              <w:t>Nr.</w:t>
            </w:r>
          </w:p>
        </w:tc>
        <w:tc>
          <w:tcPr>
            <w:tcW w:w="1985" w:type="dxa"/>
            <w:shd w:val="pct20" w:color="auto" w:fill="auto"/>
          </w:tcPr>
          <w:p w:rsidR="00202EF8" w:rsidRPr="00014AAE" w:rsidRDefault="008E01C7" w:rsidP="00202EF8">
            <w:pPr>
              <w:pStyle w:val="Tabellentext"/>
              <w:rPr>
                <w:lang w:val="en-GB"/>
              </w:rPr>
            </w:pPr>
            <w:r w:rsidRPr="00014AAE">
              <w:rPr>
                <w:lang w:val="en-GB"/>
              </w:rPr>
              <w:t>Document</w:t>
            </w:r>
          </w:p>
        </w:tc>
        <w:tc>
          <w:tcPr>
            <w:tcW w:w="4252" w:type="dxa"/>
            <w:shd w:val="pct20" w:color="auto" w:fill="auto"/>
          </w:tcPr>
          <w:p w:rsidR="00202EF8" w:rsidRPr="00014AAE" w:rsidRDefault="008E01C7" w:rsidP="00202EF8">
            <w:pPr>
              <w:pStyle w:val="Tabellentext"/>
              <w:rPr>
                <w:lang w:val="en-GB"/>
              </w:rPr>
            </w:pPr>
            <w:r w:rsidRPr="00014AAE">
              <w:rPr>
                <w:lang w:val="en-GB"/>
              </w:rPr>
              <w:t>Description</w:t>
            </w:r>
          </w:p>
        </w:tc>
        <w:tc>
          <w:tcPr>
            <w:tcW w:w="1985" w:type="dxa"/>
            <w:shd w:val="pct20" w:color="auto" w:fill="auto"/>
          </w:tcPr>
          <w:p w:rsidR="00202EF8" w:rsidRPr="00014AAE" w:rsidRDefault="00202EF8" w:rsidP="00202EF8">
            <w:pPr>
              <w:pStyle w:val="Tabellentext"/>
              <w:rPr>
                <w:lang w:val="en-GB"/>
              </w:rPr>
            </w:pPr>
            <w:r w:rsidRPr="00014AAE">
              <w:rPr>
                <w:lang w:val="en-GB"/>
              </w:rPr>
              <w:t>Aut</w:t>
            </w:r>
            <w:r w:rsidR="008E01C7" w:rsidRPr="00014AAE">
              <w:rPr>
                <w:lang w:val="en-GB"/>
              </w:rPr>
              <w:t>h</w:t>
            </w:r>
            <w:r w:rsidRPr="00014AAE">
              <w:rPr>
                <w:lang w:val="en-GB"/>
              </w:rPr>
              <w:t>or</w:t>
            </w: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i/>
                <w:lang w:val="en-GB"/>
              </w:rPr>
            </w:pPr>
          </w:p>
        </w:tc>
        <w:tc>
          <w:tcPr>
            <w:tcW w:w="1985" w:type="dxa"/>
          </w:tcPr>
          <w:p w:rsidR="00202EF8" w:rsidRPr="00014AAE" w:rsidRDefault="00202EF8" w:rsidP="00202EF8">
            <w:pPr>
              <w:pStyle w:val="Tabellentext"/>
              <w:rPr>
                <w:i/>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r w:rsidR="00202EF8" w:rsidRPr="00014AAE">
        <w:tc>
          <w:tcPr>
            <w:tcW w:w="1134"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c>
          <w:tcPr>
            <w:tcW w:w="4252" w:type="dxa"/>
          </w:tcPr>
          <w:p w:rsidR="00202EF8" w:rsidRPr="00014AAE" w:rsidRDefault="00202EF8" w:rsidP="00202EF8">
            <w:pPr>
              <w:pStyle w:val="Tabellentext"/>
              <w:rPr>
                <w:lang w:val="en-GB"/>
              </w:rPr>
            </w:pPr>
          </w:p>
        </w:tc>
        <w:tc>
          <w:tcPr>
            <w:tcW w:w="1985" w:type="dxa"/>
          </w:tcPr>
          <w:p w:rsidR="00202EF8" w:rsidRPr="00014AAE" w:rsidRDefault="00202EF8" w:rsidP="00202EF8">
            <w:pPr>
              <w:pStyle w:val="Tabellentext"/>
              <w:rPr>
                <w:lang w:val="en-GB"/>
              </w:rPr>
            </w:pPr>
          </w:p>
        </w:tc>
      </w:tr>
    </w:tbl>
    <w:p w:rsidR="005A5D31" w:rsidRPr="00014AAE" w:rsidRDefault="005A5D31" w:rsidP="005A5D31">
      <w:pPr>
        <w:pStyle w:val="Textkrper"/>
        <w:spacing w:before="60" w:after="60"/>
        <w:rPr>
          <w:lang w:val="en-GB"/>
        </w:rPr>
      </w:pPr>
    </w:p>
    <w:p w:rsidR="005A5D31" w:rsidRPr="00014AAE" w:rsidRDefault="005A5D31" w:rsidP="005A5D31">
      <w:pPr>
        <w:pStyle w:val="Textkrper"/>
        <w:spacing w:before="60" w:after="60"/>
        <w:rPr>
          <w:lang w:val="en-GB"/>
        </w:rPr>
      </w:pPr>
    </w:p>
    <w:p w:rsidR="00225C96" w:rsidRPr="00014AAE" w:rsidRDefault="00225C96" w:rsidP="005A5D31">
      <w:pPr>
        <w:pStyle w:val="Textkrper"/>
        <w:spacing w:before="60" w:after="60"/>
        <w:rPr>
          <w:lang w:val="en-GB"/>
        </w:rPr>
      </w:pPr>
    </w:p>
    <w:p w:rsidR="009E50E3" w:rsidRPr="00014AAE" w:rsidRDefault="00393EEC" w:rsidP="009E50E3">
      <w:pPr>
        <w:pStyle w:val="berschrift1"/>
        <w:pageBreakBefore/>
        <w:rPr>
          <w:lang w:val="en-GB"/>
        </w:rPr>
      </w:pPr>
      <w:r w:rsidRPr="00014AAE">
        <w:rPr>
          <w:lang w:val="en-GB"/>
        </w:rPr>
        <w:br w:type="page"/>
      </w:r>
      <w:bookmarkStart w:id="92" w:name="_Toc131219321"/>
      <w:bookmarkStart w:id="93" w:name="_Toc208115659"/>
      <w:bookmarkStart w:id="94" w:name="_Toc386463566"/>
      <w:r w:rsidR="009E50E3" w:rsidRPr="00014AAE">
        <w:rPr>
          <w:lang w:val="en-GB"/>
        </w:rPr>
        <w:t>Global project description</w:t>
      </w:r>
      <w:bookmarkEnd w:id="92"/>
      <w:bookmarkEnd w:id="94"/>
    </w:p>
    <w:p w:rsidR="009E50E3" w:rsidRPr="00014AAE" w:rsidRDefault="009E50E3" w:rsidP="009E50E3">
      <w:pPr>
        <w:pStyle w:val="berschrift2"/>
        <w:rPr>
          <w:lang w:val="en-GB"/>
        </w:rPr>
      </w:pPr>
      <w:bookmarkStart w:id="95" w:name="_Toc131219322"/>
      <w:bookmarkStart w:id="96" w:name="_Toc386463567"/>
      <w:r w:rsidRPr="00014AAE">
        <w:rPr>
          <w:lang w:val="en-GB"/>
        </w:rPr>
        <w:t>Introduction</w:t>
      </w:r>
      <w:bookmarkEnd w:id="95"/>
      <w:bookmarkEnd w:id="96"/>
    </w:p>
    <w:p w:rsidR="00AD5526" w:rsidRPr="00014AAE" w:rsidRDefault="00C372F6" w:rsidP="00C372F6">
      <w:pPr>
        <w:rPr>
          <w:lang w:val="en-GB"/>
        </w:rPr>
      </w:pPr>
      <w:bookmarkStart w:id="97" w:name="_Toc131219323"/>
      <w:bookmarkStart w:id="98" w:name="_Toc386463568"/>
      <w:r w:rsidRPr="00014AAE">
        <w:rPr>
          <w:lang w:val="en-GB"/>
        </w:rPr>
        <w:t xml:space="preserve">LEM wants to test several of their current sensors in order to determine their behaviour under realistic conditions as they happen in an electric vehicle. This means that not only a constant current is applied to the sensors, but a complete current-over-time profile. One main purpose of the current sensors is the calculation of the </w:t>
      </w:r>
      <w:proofErr w:type="spellStart"/>
      <w:r w:rsidRPr="00014AAE">
        <w:rPr>
          <w:lang w:val="en-GB"/>
        </w:rPr>
        <w:t>SoC</w:t>
      </w:r>
      <w:proofErr w:type="spellEnd"/>
      <w:r w:rsidRPr="00014AAE">
        <w:rPr>
          <w:lang w:val="en-GB"/>
        </w:rPr>
        <w:t xml:space="preserve"> of the battery. For this, there is a small tolerance of offset current, because already small errors will accumulate to big charge differences, biasing </w:t>
      </w:r>
      <w:proofErr w:type="spellStart"/>
      <w:r w:rsidRPr="00014AAE">
        <w:rPr>
          <w:lang w:val="en-GB"/>
        </w:rPr>
        <w:t>SoC</w:t>
      </w:r>
      <w:proofErr w:type="spellEnd"/>
      <w:r w:rsidRPr="00014AAE">
        <w:rPr>
          <w:lang w:val="en-GB"/>
        </w:rPr>
        <w:t xml:space="preserve"> calculation. Because of this, the main output of these measurements is the Charge difference between the device under test and a reference sensor. </w:t>
      </w:r>
    </w:p>
    <w:p w:rsidR="009E50E3" w:rsidRPr="00014AAE" w:rsidRDefault="009E50E3" w:rsidP="009E50E3">
      <w:pPr>
        <w:pStyle w:val="berschrift2"/>
        <w:rPr>
          <w:lang w:val="en-GB"/>
        </w:rPr>
      </w:pPr>
      <w:r w:rsidRPr="00014AAE">
        <w:rPr>
          <w:lang w:val="en-GB"/>
        </w:rPr>
        <w:t>System Overview</w:t>
      </w:r>
      <w:bookmarkEnd w:id="97"/>
      <w:bookmarkEnd w:id="98"/>
    </w:p>
    <w:p w:rsidR="00EB310F" w:rsidRPr="00014AAE" w:rsidRDefault="00C372F6" w:rsidP="00EB310F">
      <w:pPr>
        <w:pStyle w:val="Textkrper"/>
        <w:rPr>
          <w:lang w:val="en-GB"/>
        </w:rPr>
      </w:pPr>
      <w:r w:rsidRPr="00014AAE">
        <w:rPr>
          <w:lang w:val="en-GB"/>
        </w:rPr>
        <w:t>The following parts are taken from the document “2014-02-21 Technical Proposal_1.4.docx”, which described the measuring process in the first place.</w:t>
      </w:r>
    </w:p>
    <w:p w:rsidR="00C372F6" w:rsidRPr="00014AAE" w:rsidRDefault="00C372F6" w:rsidP="00C372F6">
      <w:pPr>
        <w:pStyle w:val="Textkrper"/>
        <w:rPr>
          <w:lang w:val="en-GB"/>
        </w:rPr>
      </w:pPr>
      <w:r w:rsidRPr="00014AAE">
        <w:rPr>
          <w:noProof/>
          <w:lang w:val="en-GB" w:eastAsia="de-CH"/>
        </w:rPr>
        <mc:AlternateContent>
          <mc:Choice Requires="wpc">
            <w:drawing>
              <wp:inline distT="0" distB="0" distL="0" distR="0" wp14:anchorId="19DF6B74" wp14:editId="2B29F345">
                <wp:extent cx="6525158" cy="4367174"/>
                <wp:effectExtent l="0" t="0" r="0" b="14605"/>
                <wp:docPr id="91" name="Zeichenbereich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165588" y="88272"/>
                            <a:ext cx="1849272" cy="17127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ihandform 3"/>
                        <wps:cNvSpPr/>
                        <wps:spPr>
                          <a:xfrm>
                            <a:off x="382427" y="196404"/>
                            <a:ext cx="2117324" cy="1884613"/>
                          </a:xfrm>
                          <a:custGeom>
                            <a:avLst/>
                            <a:gdLst>
                              <a:gd name="connsiteX0" fmla="*/ 0 w 3728599"/>
                              <a:gd name="connsiteY0" fmla="*/ 753167 h 2104296"/>
                              <a:gd name="connsiteX1" fmla="*/ 648269 w 3728599"/>
                              <a:gd name="connsiteY1" fmla="*/ 16188 h 2104296"/>
                              <a:gd name="connsiteX2" fmla="*/ 1815152 w 3728599"/>
                              <a:gd name="connsiteY2" fmla="*/ 1380964 h 2104296"/>
                              <a:gd name="connsiteX3" fmla="*/ 2913797 w 3728599"/>
                              <a:gd name="connsiteY3" fmla="*/ 50307 h 2104296"/>
                              <a:gd name="connsiteX4" fmla="*/ 3691720 w 3728599"/>
                              <a:gd name="connsiteY4" fmla="*/ 1237663 h 2104296"/>
                              <a:gd name="connsiteX5" fmla="*/ 1712794 w 3728599"/>
                              <a:gd name="connsiteY5" fmla="*/ 2104296 h 2104296"/>
                              <a:gd name="connsiteX0" fmla="*/ 0 w 3728408"/>
                              <a:gd name="connsiteY0" fmla="*/ 738261 h 2089390"/>
                              <a:gd name="connsiteX1" fmla="*/ 648269 w 3728408"/>
                              <a:gd name="connsiteY1" fmla="*/ 1282 h 2089390"/>
                              <a:gd name="connsiteX2" fmla="*/ 1842447 w 3728408"/>
                              <a:gd name="connsiteY2" fmla="*/ 547193 h 2089390"/>
                              <a:gd name="connsiteX3" fmla="*/ 2913797 w 3728408"/>
                              <a:gd name="connsiteY3" fmla="*/ 35401 h 2089390"/>
                              <a:gd name="connsiteX4" fmla="*/ 3691720 w 3728408"/>
                              <a:gd name="connsiteY4" fmla="*/ 1222757 h 2089390"/>
                              <a:gd name="connsiteX5" fmla="*/ 1712794 w 3728408"/>
                              <a:gd name="connsiteY5" fmla="*/ 2089390 h 2089390"/>
                              <a:gd name="connsiteX0" fmla="*/ 0 w 3728408"/>
                              <a:gd name="connsiteY0" fmla="*/ 717453 h 2068582"/>
                              <a:gd name="connsiteX1" fmla="*/ 511792 w 3728408"/>
                              <a:gd name="connsiteY1" fmla="*/ 314844 h 2068582"/>
                              <a:gd name="connsiteX2" fmla="*/ 1842447 w 3728408"/>
                              <a:gd name="connsiteY2" fmla="*/ 526385 h 2068582"/>
                              <a:gd name="connsiteX3" fmla="*/ 2913797 w 3728408"/>
                              <a:gd name="connsiteY3" fmla="*/ 14593 h 2068582"/>
                              <a:gd name="connsiteX4" fmla="*/ 3691720 w 3728408"/>
                              <a:gd name="connsiteY4" fmla="*/ 1201949 h 2068582"/>
                              <a:gd name="connsiteX5" fmla="*/ 1712794 w 3728408"/>
                              <a:gd name="connsiteY5" fmla="*/ 2068582 h 2068582"/>
                              <a:gd name="connsiteX0" fmla="*/ 0 w 3729135"/>
                              <a:gd name="connsiteY0" fmla="*/ 727023 h 2078152"/>
                              <a:gd name="connsiteX1" fmla="*/ 511792 w 3729135"/>
                              <a:gd name="connsiteY1" fmla="*/ 324414 h 2078152"/>
                              <a:gd name="connsiteX2" fmla="*/ 1740089 w 3729135"/>
                              <a:gd name="connsiteY2" fmla="*/ 406302 h 2078152"/>
                              <a:gd name="connsiteX3" fmla="*/ 2913797 w 3729135"/>
                              <a:gd name="connsiteY3" fmla="*/ 24163 h 2078152"/>
                              <a:gd name="connsiteX4" fmla="*/ 3691720 w 3729135"/>
                              <a:gd name="connsiteY4" fmla="*/ 1211519 h 2078152"/>
                              <a:gd name="connsiteX5" fmla="*/ 1712794 w 3729135"/>
                              <a:gd name="connsiteY5" fmla="*/ 2078152 h 2078152"/>
                              <a:gd name="connsiteX0" fmla="*/ 0 w 3697221"/>
                              <a:gd name="connsiteY0" fmla="*/ 452558 h 1803687"/>
                              <a:gd name="connsiteX1" fmla="*/ 511792 w 3697221"/>
                              <a:gd name="connsiteY1" fmla="*/ 49949 h 1803687"/>
                              <a:gd name="connsiteX2" fmla="*/ 1740089 w 3697221"/>
                              <a:gd name="connsiteY2" fmla="*/ 131837 h 1803687"/>
                              <a:gd name="connsiteX3" fmla="*/ 2286000 w 3697221"/>
                              <a:gd name="connsiteY3" fmla="*/ 43125 h 1803687"/>
                              <a:gd name="connsiteX4" fmla="*/ 3691720 w 3697221"/>
                              <a:gd name="connsiteY4" fmla="*/ 937054 h 1803687"/>
                              <a:gd name="connsiteX5" fmla="*/ 1712794 w 3697221"/>
                              <a:gd name="connsiteY5" fmla="*/ 1803687 h 1803687"/>
                              <a:gd name="connsiteX0" fmla="*/ 0 w 2391691"/>
                              <a:gd name="connsiteY0" fmla="*/ 417483 h 1768612"/>
                              <a:gd name="connsiteX1" fmla="*/ 511792 w 2391691"/>
                              <a:gd name="connsiteY1" fmla="*/ 14874 h 1768612"/>
                              <a:gd name="connsiteX2" fmla="*/ 1740089 w 2391691"/>
                              <a:gd name="connsiteY2" fmla="*/ 96762 h 1768612"/>
                              <a:gd name="connsiteX3" fmla="*/ 2286000 w 2391691"/>
                              <a:gd name="connsiteY3" fmla="*/ 8050 h 1768612"/>
                              <a:gd name="connsiteX4" fmla="*/ 2340592 w 2391691"/>
                              <a:gd name="connsiteY4" fmla="*/ 342421 h 1768612"/>
                              <a:gd name="connsiteX5" fmla="*/ 1712794 w 2391691"/>
                              <a:gd name="connsiteY5" fmla="*/ 1768612 h 1768612"/>
                              <a:gd name="connsiteX0" fmla="*/ 0 w 2509584"/>
                              <a:gd name="connsiteY0" fmla="*/ 417483 h 417483"/>
                              <a:gd name="connsiteX1" fmla="*/ 511792 w 2509584"/>
                              <a:gd name="connsiteY1" fmla="*/ 14874 h 417483"/>
                              <a:gd name="connsiteX2" fmla="*/ 1740089 w 2509584"/>
                              <a:gd name="connsiteY2" fmla="*/ 96762 h 417483"/>
                              <a:gd name="connsiteX3" fmla="*/ 2286000 w 2509584"/>
                              <a:gd name="connsiteY3" fmla="*/ 8050 h 417483"/>
                              <a:gd name="connsiteX4" fmla="*/ 2340592 w 2509584"/>
                              <a:gd name="connsiteY4" fmla="*/ 342421 h 417483"/>
                              <a:gd name="connsiteX5" fmla="*/ 116006 w 2509584"/>
                              <a:gd name="connsiteY5" fmla="*/ 410659 h 417483"/>
                              <a:gd name="connsiteX0" fmla="*/ 0 w 2509584"/>
                              <a:gd name="connsiteY0" fmla="*/ 417483 h 417483"/>
                              <a:gd name="connsiteX1" fmla="*/ 511792 w 2509584"/>
                              <a:gd name="connsiteY1" fmla="*/ 14874 h 417483"/>
                              <a:gd name="connsiteX2" fmla="*/ 1740089 w 2509584"/>
                              <a:gd name="connsiteY2" fmla="*/ 96762 h 417483"/>
                              <a:gd name="connsiteX3" fmla="*/ 2286000 w 2509584"/>
                              <a:gd name="connsiteY3" fmla="*/ 8050 h 417483"/>
                              <a:gd name="connsiteX4" fmla="*/ 2340592 w 2509584"/>
                              <a:gd name="connsiteY4" fmla="*/ 342421 h 417483"/>
                              <a:gd name="connsiteX5" fmla="*/ 116006 w 2509584"/>
                              <a:gd name="connsiteY5" fmla="*/ 410659 h 417483"/>
                              <a:gd name="connsiteX0" fmla="*/ 0 w 2714300"/>
                              <a:gd name="connsiteY0" fmla="*/ 417483 h 417483"/>
                              <a:gd name="connsiteX1" fmla="*/ 716508 w 2714300"/>
                              <a:gd name="connsiteY1" fmla="*/ 14874 h 417483"/>
                              <a:gd name="connsiteX2" fmla="*/ 1944805 w 2714300"/>
                              <a:gd name="connsiteY2" fmla="*/ 96762 h 417483"/>
                              <a:gd name="connsiteX3" fmla="*/ 2490716 w 2714300"/>
                              <a:gd name="connsiteY3" fmla="*/ 8050 h 417483"/>
                              <a:gd name="connsiteX4" fmla="*/ 2545308 w 2714300"/>
                              <a:gd name="connsiteY4" fmla="*/ 342421 h 417483"/>
                              <a:gd name="connsiteX5" fmla="*/ 320722 w 2714300"/>
                              <a:gd name="connsiteY5" fmla="*/ 410659 h 417483"/>
                              <a:gd name="connsiteX0" fmla="*/ 0 w 2732481"/>
                              <a:gd name="connsiteY0" fmla="*/ 417483 h 417483"/>
                              <a:gd name="connsiteX1" fmla="*/ 716508 w 2732481"/>
                              <a:gd name="connsiteY1" fmla="*/ 14874 h 417483"/>
                              <a:gd name="connsiteX2" fmla="*/ 1944805 w 2732481"/>
                              <a:gd name="connsiteY2" fmla="*/ 96762 h 417483"/>
                              <a:gd name="connsiteX3" fmla="*/ 2490716 w 2732481"/>
                              <a:gd name="connsiteY3" fmla="*/ 8050 h 417483"/>
                              <a:gd name="connsiteX4" fmla="*/ 2545308 w 2732481"/>
                              <a:gd name="connsiteY4" fmla="*/ 342421 h 417483"/>
                              <a:gd name="connsiteX5" fmla="*/ 75063 w 2732481"/>
                              <a:gd name="connsiteY5" fmla="*/ 417483 h 417483"/>
                              <a:gd name="connsiteX0" fmla="*/ 0 w 2732481"/>
                              <a:gd name="connsiteY0" fmla="*/ 417483 h 417483"/>
                              <a:gd name="connsiteX1" fmla="*/ 716508 w 2732481"/>
                              <a:gd name="connsiteY1" fmla="*/ 14874 h 417483"/>
                              <a:gd name="connsiteX2" fmla="*/ 1944805 w 2732481"/>
                              <a:gd name="connsiteY2" fmla="*/ 96762 h 417483"/>
                              <a:gd name="connsiteX3" fmla="*/ 2490716 w 2732481"/>
                              <a:gd name="connsiteY3" fmla="*/ 8050 h 417483"/>
                              <a:gd name="connsiteX4" fmla="*/ 2545308 w 2732481"/>
                              <a:gd name="connsiteY4" fmla="*/ 342421 h 417483"/>
                              <a:gd name="connsiteX5" fmla="*/ 75063 w 2732481"/>
                              <a:gd name="connsiteY5" fmla="*/ 417483 h 417483"/>
                              <a:gd name="connsiteX0" fmla="*/ 0 w 2788820"/>
                              <a:gd name="connsiteY0" fmla="*/ 415028 h 415028"/>
                              <a:gd name="connsiteX1" fmla="*/ 716508 w 2788820"/>
                              <a:gd name="connsiteY1" fmla="*/ 12419 h 415028"/>
                              <a:gd name="connsiteX2" fmla="*/ 1944805 w 2788820"/>
                              <a:gd name="connsiteY2" fmla="*/ 94307 h 415028"/>
                              <a:gd name="connsiteX3" fmla="*/ 2490716 w 2788820"/>
                              <a:gd name="connsiteY3" fmla="*/ 5595 h 415028"/>
                              <a:gd name="connsiteX4" fmla="*/ 2545308 w 2788820"/>
                              <a:gd name="connsiteY4" fmla="*/ 339966 h 415028"/>
                              <a:gd name="connsiteX5" fmla="*/ 75063 w 2788820"/>
                              <a:gd name="connsiteY5" fmla="*/ 415028 h 415028"/>
                              <a:gd name="connsiteX0" fmla="*/ 1678675 w 2713759"/>
                              <a:gd name="connsiteY0" fmla="*/ 101346 h 965505"/>
                              <a:gd name="connsiteX1" fmla="*/ 641447 w 2713759"/>
                              <a:gd name="connsiteY1" fmla="*/ 562896 h 965505"/>
                              <a:gd name="connsiteX2" fmla="*/ 1869744 w 2713759"/>
                              <a:gd name="connsiteY2" fmla="*/ 644784 h 965505"/>
                              <a:gd name="connsiteX3" fmla="*/ 2415655 w 2713759"/>
                              <a:gd name="connsiteY3" fmla="*/ 556072 h 965505"/>
                              <a:gd name="connsiteX4" fmla="*/ 2470247 w 2713759"/>
                              <a:gd name="connsiteY4" fmla="*/ 890443 h 965505"/>
                              <a:gd name="connsiteX5" fmla="*/ 2 w 2713759"/>
                              <a:gd name="connsiteY5" fmla="*/ 965505 h 965505"/>
                              <a:gd name="connsiteX0" fmla="*/ 1678675 w 2713759"/>
                              <a:gd name="connsiteY0" fmla="*/ 0 h 864159"/>
                              <a:gd name="connsiteX1" fmla="*/ 641447 w 2713759"/>
                              <a:gd name="connsiteY1" fmla="*/ 461550 h 864159"/>
                              <a:gd name="connsiteX2" fmla="*/ 1869744 w 2713759"/>
                              <a:gd name="connsiteY2" fmla="*/ 543438 h 864159"/>
                              <a:gd name="connsiteX3" fmla="*/ 2415655 w 2713759"/>
                              <a:gd name="connsiteY3" fmla="*/ 454726 h 864159"/>
                              <a:gd name="connsiteX4" fmla="*/ 2470247 w 2713759"/>
                              <a:gd name="connsiteY4" fmla="*/ 789097 h 864159"/>
                              <a:gd name="connsiteX5" fmla="*/ 2 w 2713759"/>
                              <a:gd name="connsiteY5" fmla="*/ 864159 h 864159"/>
                              <a:gd name="connsiteX0" fmla="*/ 1678675 w 2713759"/>
                              <a:gd name="connsiteY0" fmla="*/ 0 h 864159"/>
                              <a:gd name="connsiteX1" fmla="*/ 1526304 w 2713759"/>
                              <a:gd name="connsiteY1" fmla="*/ 406284 h 864159"/>
                              <a:gd name="connsiteX2" fmla="*/ 1869744 w 2713759"/>
                              <a:gd name="connsiteY2" fmla="*/ 543438 h 864159"/>
                              <a:gd name="connsiteX3" fmla="*/ 2415655 w 2713759"/>
                              <a:gd name="connsiteY3" fmla="*/ 454726 h 864159"/>
                              <a:gd name="connsiteX4" fmla="*/ 2470247 w 2713759"/>
                              <a:gd name="connsiteY4" fmla="*/ 789097 h 864159"/>
                              <a:gd name="connsiteX5" fmla="*/ 2 w 2713759"/>
                              <a:gd name="connsiteY5" fmla="*/ 864159 h 864159"/>
                              <a:gd name="connsiteX0" fmla="*/ 186199 w 1221283"/>
                              <a:gd name="connsiteY0" fmla="*/ 176496 h 968037"/>
                              <a:gd name="connsiteX1" fmla="*/ 33828 w 1221283"/>
                              <a:gd name="connsiteY1" fmla="*/ 582780 h 968037"/>
                              <a:gd name="connsiteX2" fmla="*/ 377268 w 1221283"/>
                              <a:gd name="connsiteY2" fmla="*/ 719934 h 968037"/>
                              <a:gd name="connsiteX3" fmla="*/ 923179 w 1221283"/>
                              <a:gd name="connsiteY3" fmla="*/ 631222 h 968037"/>
                              <a:gd name="connsiteX4" fmla="*/ 977771 w 1221283"/>
                              <a:gd name="connsiteY4" fmla="*/ 965593 h 968037"/>
                              <a:gd name="connsiteX5" fmla="*/ 186199 w 1221283"/>
                              <a:gd name="connsiteY5" fmla="*/ 86062 h 968037"/>
                              <a:gd name="connsiteX0" fmla="*/ 736230 w 1771314"/>
                              <a:gd name="connsiteY0" fmla="*/ 90434 h 888135"/>
                              <a:gd name="connsiteX1" fmla="*/ 583859 w 1771314"/>
                              <a:gd name="connsiteY1" fmla="*/ 496718 h 888135"/>
                              <a:gd name="connsiteX2" fmla="*/ 927299 w 1771314"/>
                              <a:gd name="connsiteY2" fmla="*/ 633872 h 888135"/>
                              <a:gd name="connsiteX3" fmla="*/ 1473210 w 1771314"/>
                              <a:gd name="connsiteY3" fmla="*/ 545160 h 888135"/>
                              <a:gd name="connsiteX4" fmla="*/ 1527802 w 1771314"/>
                              <a:gd name="connsiteY4" fmla="*/ 879531 h 888135"/>
                              <a:gd name="connsiteX5" fmla="*/ 736230 w 1771314"/>
                              <a:gd name="connsiteY5" fmla="*/ 0 h 888135"/>
                              <a:gd name="connsiteX0" fmla="*/ 365595 w 1311523"/>
                              <a:gd name="connsiteY0" fmla="*/ 90434 h 890296"/>
                              <a:gd name="connsiteX1" fmla="*/ 213224 w 1311523"/>
                              <a:gd name="connsiteY1" fmla="*/ 496718 h 890296"/>
                              <a:gd name="connsiteX2" fmla="*/ 556664 w 1311523"/>
                              <a:gd name="connsiteY2" fmla="*/ 633872 h 890296"/>
                              <a:gd name="connsiteX3" fmla="*/ 1102575 w 1311523"/>
                              <a:gd name="connsiteY3" fmla="*/ 545160 h 890296"/>
                              <a:gd name="connsiteX4" fmla="*/ 1157167 w 1311523"/>
                              <a:gd name="connsiteY4" fmla="*/ 879531 h 890296"/>
                              <a:gd name="connsiteX5" fmla="*/ 25750 w 1311523"/>
                              <a:gd name="connsiteY5" fmla="*/ 731655 h 890296"/>
                              <a:gd name="connsiteX6" fmla="*/ 365595 w 1311523"/>
                              <a:gd name="connsiteY6" fmla="*/ 0 h 890296"/>
                              <a:gd name="connsiteX0" fmla="*/ 1523273 w 2469201"/>
                              <a:gd name="connsiteY0" fmla="*/ 90434 h 959720"/>
                              <a:gd name="connsiteX1" fmla="*/ 1370902 w 2469201"/>
                              <a:gd name="connsiteY1" fmla="*/ 496718 h 959720"/>
                              <a:gd name="connsiteX2" fmla="*/ 1714342 w 2469201"/>
                              <a:gd name="connsiteY2" fmla="*/ 633872 h 959720"/>
                              <a:gd name="connsiteX3" fmla="*/ 2260253 w 2469201"/>
                              <a:gd name="connsiteY3" fmla="*/ 545160 h 959720"/>
                              <a:gd name="connsiteX4" fmla="*/ 2314845 w 2469201"/>
                              <a:gd name="connsiteY4" fmla="*/ 879531 h 959720"/>
                              <a:gd name="connsiteX5" fmla="*/ 7771 w 2469201"/>
                              <a:gd name="connsiteY5" fmla="*/ 890296 h 959720"/>
                              <a:gd name="connsiteX6" fmla="*/ 1523273 w 2469201"/>
                              <a:gd name="connsiteY6" fmla="*/ 0 h 959720"/>
                              <a:gd name="connsiteX0" fmla="*/ 1526017 w 2471945"/>
                              <a:gd name="connsiteY0" fmla="*/ 90434 h 959720"/>
                              <a:gd name="connsiteX1" fmla="*/ 1373646 w 2471945"/>
                              <a:gd name="connsiteY1" fmla="*/ 496718 h 959720"/>
                              <a:gd name="connsiteX2" fmla="*/ 1717086 w 2471945"/>
                              <a:gd name="connsiteY2" fmla="*/ 633872 h 959720"/>
                              <a:gd name="connsiteX3" fmla="*/ 2262997 w 2471945"/>
                              <a:gd name="connsiteY3" fmla="*/ 545160 h 959720"/>
                              <a:gd name="connsiteX4" fmla="*/ 2317589 w 2471945"/>
                              <a:gd name="connsiteY4" fmla="*/ 879531 h 959720"/>
                              <a:gd name="connsiteX5" fmla="*/ 10515 w 2471945"/>
                              <a:gd name="connsiteY5" fmla="*/ 890296 h 959720"/>
                              <a:gd name="connsiteX6" fmla="*/ 1526017 w 2471945"/>
                              <a:gd name="connsiteY6" fmla="*/ 0 h 959720"/>
                              <a:gd name="connsiteX0" fmla="*/ 1518453 w 2464381"/>
                              <a:gd name="connsiteY0" fmla="*/ 90434 h 959720"/>
                              <a:gd name="connsiteX1" fmla="*/ 1366082 w 2464381"/>
                              <a:gd name="connsiteY1" fmla="*/ 496718 h 959720"/>
                              <a:gd name="connsiteX2" fmla="*/ 1709522 w 2464381"/>
                              <a:gd name="connsiteY2" fmla="*/ 633872 h 959720"/>
                              <a:gd name="connsiteX3" fmla="*/ 2255433 w 2464381"/>
                              <a:gd name="connsiteY3" fmla="*/ 545160 h 959720"/>
                              <a:gd name="connsiteX4" fmla="*/ 2310025 w 2464381"/>
                              <a:gd name="connsiteY4" fmla="*/ 879531 h 959720"/>
                              <a:gd name="connsiteX5" fmla="*/ 2951 w 2464381"/>
                              <a:gd name="connsiteY5" fmla="*/ 890296 h 959720"/>
                              <a:gd name="connsiteX6" fmla="*/ 1518453 w 2464381"/>
                              <a:gd name="connsiteY6" fmla="*/ 0 h 959720"/>
                              <a:gd name="connsiteX0" fmla="*/ 1518453 w 2464381"/>
                              <a:gd name="connsiteY0" fmla="*/ 90434 h 1031093"/>
                              <a:gd name="connsiteX1" fmla="*/ 1366082 w 2464381"/>
                              <a:gd name="connsiteY1" fmla="*/ 496718 h 1031093"/>
                              <a:gd name="connsiteX2" fmla="*/ 1709522 w 2464381"/>
                              <a:gd name="connsiteY2" fmla="*/ 633872 h 1031093"/>
                              <a:gd name="connsiteX3" fmla="*/ 2255433 w 2464381"/>
                              <a:gd name="connsiteY3" fmla="*/ 545160 h 1031093"/>
                              <a:gd name="connsiteX4" fmla="*/ 2310025 w 2464381"/>
                              <a:gd name="connsiteY4" fmla="*/ 879531 h 1031093"/>
                              <a:gd name="connsiteX5" fmla="*/ 2951 w 2464381"/>
                              <a:gd name="connsiteY5" fmla="*/ 890296 h 1031093"/>
                              <a:gd name="connsiteX6" fmla="*/ 1518453 w 2464381"/>
                              <a:gd name="connsiteY6" fmla="*/ 0 h 1031093"/>
                              <a:gd name="connsiteX0" fmla="*/ 1623709 w 2569637"/>
                              <a:gd name="connsiteY0" fmla="*/ 90434 h 947017"/>
                              <a:gd name="connsiteX1" fmla="*/ 1471338 w 2569637"/>
                              <a:gd name="connsiteY1" fmla="*/ 496718 h 947017"/>
                              <a:gd name="connsiteX2" fmla="*/ 1814778 w 2569637"/>
                              <a:gd name="connsiteY2" fmla="*/ 633872 h 947017"/>
                              <a:gd name="connsiteX3" fmla="*/ 2360689 w 2569637"/>
                              <a:gd name="connsiteY3" fmla="*/ 545160 h 947017"/>
                              <a:gd name="connsiteX4" fmla="*/ 2415281 w 2569637"/>
                              <a:gd name="connsiteY4" fmla="*/ 879531 h 947017"/>
                              <a:gd name="connsiteX5" fmla="*/ 2699 w 2569637"/>
                              <a:gd name="connsiteY5" fmla="*/ 759931 h 947017"/>
                              <a:gd name="connsiteX6" fmla="*/ 1623709 w 2569637"/>
                              <a:gd name="connsiteY6" fmla="*/ 0 h 947017"/>
                              <a:gd name="connsiteX0" fmla="*/ 1623709 w 2569637"/>
                              <a:gd name="connsiteY0" fmla="*/ 90434 h 883067"/>
                              <a:gd name="connsiteX1" fmla="*/ 1471338 w 2569637"/>
                              <a:gd name="connsiteY1" fmla="*/ 496718 h 883067"/>
                              <a:gd name="connsiteX2" fmla="*/ 1814778 w 2569637"/>
                              <a:gd name="connsiteY2" fmla="*/ 633872 h 883067"/>
                              <a:gd name="connsiteX3" fmla="*/ 2360689 w 2569637"/>
                              <a:gd name="connsiteY3" fmla="*/ 545160 h 883067"/>
                              <a:gd name="connsiteX4" fmla="*/ 2415281 w 2569637"/>
                              <a:gd name="connsiteY4" fmla="*/ 879531 h 883067"/>
                              <a:gd name="connsiteX5" fmla="*/ 2699 w 2569637"/>
                              <a:gd name="connsiteY5" fmla="*/ 759931 h 883067"/>
                              <a:gd name="connsiteX6" fmla="*/ 1623709 w 2569637"/>
                              <a:gd name="connsiteY6" fmla="*/ 0 h 883067"/>
                              <a:gd name="connsiteX0" fmla="*/ 1623709 w 2562313"/>
                              <a:gd name="connsiteY0" fmla="*/ 90434 h 893226"/>
                              <a:gd name="connsiteX1" fmla="*/ 1471338 w 2562313"/>
                              <a:gd name="connsiteY1" fmla="*/ 496718 h 893226"/>
                              <a:gd name="connsiteX2" fmla="*/ 1814778 w 2562313"/>
                              <a:gd name="connsiteY2" fmla="*/ 633872 h 893226"/>
                              <a:gd name="connsiteX3" fmla="*/ 2360689 w 2562313"/>
                              <a:gd name="connsiteY3" fmla="*/ 545160 h 893226"/>
                              <a:gd name="connsiteX4" fmla="*/ 2415281 w 2562313"/>
                              <a:gd name="connsiteY4" fmla="*/ 879531 h 893226"/>
                              <a:gd name="connsiteX5" fmla="*/ 1404444 w 2562313"/>
                              <a:gd name="connsiteY5" fmla="*/ 822089 h 893226"/>
                              <a:gd name="connsiteX6" fmla="*/ 2699 w 2562313"/>
                              <a:gd name="connsiteY6" fmla="*/ 759931 h 893226"/>
                              <a:gd name="connsiteX7" fmla="*/ 1623709 w 2562313"/>
                              <a:gd name="connsiteY7" fmla="*/ 0 h 893226"/>
                              <a:gd name="connsiteX0" fmla="*/ 1623709 w 2562313"/>
                              <a:gd name="connsiteY0" fmla="*/ 90434 h 890836"/>
                              <a:gd name="connsiteX1" fmla="*/ 1471338 w 2562313"/>
                              <a:gd name="connsiteY1" fmla="*/ 496718 h 890836"/>
                              <a:gd name="connsiteX2" fmla="*/ 1814778 w 2562313"/>
                              <a:gd name="connsiteY2" fmla="*/ 633872 h 890836"/>
                              <a:gd name="connsiteX3" fmla="*/ 2360689 w 2562313"/>
                              <a:gd name="connsiteY3" fmla="*/ 545160 h 890836"/>
                              <a:gd name="connsiteX4" fmla="*/ 2415281 w 2562313"/>
                              <a:gd name="connsiteY4" fmla="*/ 879531 h 890836"/>
                              <a:gd name="connsiteX5" fmla="*/ 1623709 w 2562313"/>
                              <a:gd name="connsiteY5" fmla="*/ 796969 h 890836"/>
                              <a:gd name="connsiteX6" fmla="*/ 2699 w 2562313"/>
                              <a:gd name="connsiteY6" fmla="*/ 759931 h 890836"/>
                              <a:gd name="connsiteX7" fmla="*/ 1623709 w 2562313"/>
                              <a:gd name="connsiteY7" fmla="*/ 0 h 890836"/>
                              <a:gd name="connsiteX0" fmla="*/ 1623709 w 2492751"/>
                              <a:gd name="connsiteY0" fmla="*/ 90434 h 890836"/>
                              <a:gd name="connsiteX1" fmla="*/ 1471338 w 2492751"/>
                              <a:gd name="connsiteY1" fmla="*/ 496718 h 890836"/>
                              <a:gd name="connsiteX2" fmla="*/ 1814778 w 2492751"/>
                              <a:gd name="connsiteY2" fmla="*/ 633872 h 890836"/>
                              <a:gd name="connsiteX3" fmla="*/ 2179503 w 2492751"/>
                              <a:gd name="connsiteY3" fmla="*/ 635596 h 890836"/>
                              <a:gd name="connsiteX4" fmla="*/ 2415281 w 2492751"/>
                              <a:gd name="connsiteY4" fmla="*/ 879531 h 890836"/>
                              <a:gd name="connsiteX5" fmla="*/ 1623709 w 2492751"/>
                              <a:gd name="connsiteY5" fmla="*/ 796969 h 890836"/>
                              <a:gd name="connsiteX6" fmla="*/ 2699 w 2492751"/>
                              <a:gd name="connsiteY6" fmla="*/ 759931 h 890836"/>
                              <a:gd name="connsiteX7" fmla="*/ 1623709 w 2492751"/>
                              <a:gd name="connsiteY7" fmla="*/ 0 h 890836"/>
                              <a:gd name="connsiteX0" fmla="*/ 1498410 w 2367452"/>
                              <a:gd name="connsiteY0" fmla="*/ 90434 h 890836"/>
                              <a:gd name="connsiteX1" fmla="*/ 1346039 w 2367452"/>
                              <a:gd name="connsiteY1" fmla="*/ 496718 h 890836"/>
                              <a:gd name="connsiteX2" fmla="*/ 1689479 w 2367452"/>
                              <a:gd name="connsiteY2" fmla="*/ 633872 h 890836"/>
                              <a:gd name="connsiteX3" fmla="*/ 2054204 w 2367452"/>
                              <a:gd name="connsiteY3" fmla="*/ 635596 h 890836"/>
                              <a:gd name="connsiteX4" fmla="*/ 2289982 w 2367452"/>
                              <a:gd name="connsiteY4" fmla="*/ 879531 h 890836"/>
                              <a:gd name="connsiteX5" fmla="*/ 1498410 w 2367452"/>
                              <a:gd name="connsiteY5" fmla="*/ 796969 h 890836"/>
                              <a:gd name="connsiteX6" fmla="*/ 3004 w 2367452"/>
                              <a:gd name="connsiteY6" fmla="*/ 759930 h 890836"/>
                              <a:gd name="connsiteX7" fmla="*/ 1498410 w 2367452"/>
                              <a:gd name="connsiteY7" fmla="*/ 0 h 890836"/>
                              <a:gd name="connsiteX0" fmla="*/ 1529981 w 2399023"/>
                              <a:gd name="connsiteY0" fmla="*/ 90434 h 890836"/>
                              <a:gd name="connsiteX1" fmla="*/ 1377610 w 2399023"/>
                              <a:gd name="connsiteY1" fmla="*/ 496718 h 890836"/>
                              <a:gd name="connsiteX2" fmla="*/ 1721050 w 2399023"/>
                              <a:gd name="connsiteY2" fmla="*/ 633872 h 890836"/>
                              <a:gd name="connsiteX3" fmla="*/ 2085775 w 2399023"/>
                              <a:gd name="connsiteY3" fmla="*/ 635596 h 890836"/>
                              <a:gd name="connsiteX4" fmla="*/ 2321553 w 2399023"/>
                              <a:gd name="connsiteY4" fmla="*/ 879531 h 890836"/>
                              <a:gd name="connsiteX5" fmla="*/ 1529981 w 2399023"/>
                              <a:gd name="connsiteY5" fmla="*/ 796969 h 890836"/>
                              <a:gd name="connsiteX6" fmla="*/ 34575 w 2399023"/>
                              <a:gd name="connsiteY6" fmla="*/ 759930 h 890836"/>
                              <a:gd name="connsiteX7" fmla="*/ 1529981 w 2399023"/>
                              <a:gd name="connsiteY7" fmla="*/ 0 h 890836"/>
                              <a:gd name="connsiteX0" fmla="*/ 1550983 w 2420025"/>
                              <a:gd name="connsiteY0" fmla="*/ 90434 h 890836"/>
                              <a:gd name="connsiteX1" fmla="*/ 1398612 w 2420025"/>
                              <a:gd name="connsiteY1" fmla="*/ 496718 h 890836"/>
                              <a:gd name="connsiteX2" fmla="*/ 1742052 w 2420025"/>
                              <a:gd name="connsiteY2" fmla="*/ 633872 h 890836"/>
                              <a:gd name="connsiteX3" fmla="*/ 2106777 w 2420025"/>
                              <a:gd name="connsiteY3" fmla="*/ 635596 h 890836"/>
                              <a:gd name="connsiteX4" fmla="*/ 2342555 w 2420025"/>
                              <a:gd name="connsiteY4" fmla="*/ 879531 h 890836"/>
                              <a:gd name="connsiteX5" fmla="*/ 1550983 w 2420025"/>
                              <a:gd name="connsiteY5" fmla="*/ 796969 h 890836"/>
                              <a:gd name="connsiteX6" fmla="*/ 55577 w 2420025"/>
                              <a:gd name="connsiteY6" fmla="*/ 759930 h 890836"/>
                              <a:gd name="connsiteX7" fmla="*/ 437415 w 2420025"/>
                              <a:gd name="connsiteY7" fmla="*/ 440251 h 890836"/>
                              <a:gd name="connsiteX8" fmla="*/ 1550983 w 2420025"/>
                              <a:gd name="connsiteY8" fmla="*/ 0 h 890836"/>
                              <a:gd name="connsiteX0" fmla="*/ 1628080 w 2497122"/>
                              <a:gd name="connsiteY0" fmla="*/ 90434 h 890836"/>
                              <a:gd name="connsiteX1" fmla="*/ 1475709 w 2497122"/>
                              <a:gd name="connsiteY1" fmla="*/ 496718 h 890836"/>
                              <a:gd name="connsiteX2" fmla="*/ 1819149 w 2497122"/>
                              <a:gd name="connsiteY2" fmla="*/ 633872 h 890836"/>
                              <a:gd name="connsiteX3" fmla="*/ 2183874 w 2497122"/>
                              <a:gd name="connsiteY3" fmla="*/ 635596 h 890836"/>
                              <a:gd name="connsiteX4" fmla="*/ 2419652 w 2497122"/>
                              <a:gd name="connsiteY4" fmla="*/ 879531 h 890836"/>
                              <a:gd name="connsiteX5" fmla="*/ 1628080 w 2497122"/>
                              <a:gd name="connsiteY5" fmla="*/ 796969 h 890836"/>
                              <a:gd name="connsiteX6" fmla="*/ 132674 w 2497122"/>
                              <a:gd name="connsiteY6" fmla="*/ 759930 h 890836"/>
                              <a:gd name="connsiteX7" fmla="*/ 195064 w 2497122"/>
                              <a:gd name="connsiteY7" fmla="*/ 259380 h 890836"/>
                              <a:gd name="connsiteX8" fmla="*/ 1628080 w 2497122"/>
                              <a:gd name="connsiteY8" fmla="*/ 0 h 890836"/>
                              <a:gd name="connsiteX0" fmla="*/ 1628080 w 2497122"/>
                              <a:gd name="connsiteY0" fmla="*/ 90434 h 890691"/>
                              <a:gd name="connsiteX1" fmla="*/ 1475709 w 2497122"/>
                              <a:gd name="connsiteY1" fmla="*/ 496718 h 890691"/>
                              <a:gd name="connsiteX2" fmla="*/ 1819149 w 2497122"/>
                              <a:gd name="connsiteY2" fmla="*/ 633872 h 890691"/>
                              <a:gd name="connsiteX3" fmla="*/ 2183874 w 2497122"/>
                              <a:gd name="connsiteY3" fmla="*/ 635596 h 890691"/>
                              <a:gd name="connsiteX4" fmla="*/ 2419652 w 2497122"/>
                              <a:gd name="connsiteY4" fmla="*/ 879531 h 890691"/>
                              <a:gd name="connsiteX5" fmla="*/ 1628080 w 2497122"/>
                              <a:gd name="connsiteY5" fmla="*/ 796969 h 890691"/>
                              <a:gd name="connsiteX6" fmla="*/ 700406 w 2497122"/>
                              <a:gd name="connsiteY6" fmla="*/ 771846 h 890691"/>
                              <a:gd name="connsiteX7" fmla="*/ 132674 w 2497122"/>
                              <a:gd name="connsiteY7" fmla="*/ 759930 h 890691"/>
                              <a:gd name="connsiteX8" fmla="*/ 195064 w 2497122"/>
                              <a:gd name="connsiteY8" fmla="*/ 259380 h 890691"/>
                              <a:gd name="connsiteX9" fmla="*/ 1628080 w 2497122"/>
                              <a:gd name="connsiteY9" fmla="*/ 0 h 890691"/>
                              <a:gd name="connsiteX0" fmla="*/ 1628080 w 2497122"/>
                              <a:gd name="connsiteY0" fmla="*/ 90434 h 890691"/>
                              <a:gd name="connsiteX1" fmla="*/ 1475709 w 2497122"/>
                              <a:gd name="connsiteY1" fmla="*/ 496718 h 890691"/>
                              <a:gd name="connsiteX2" fmla="*/ 1819149 w 2497122"/>
                              <a:gd name="connsiteY2" fmla="*/ 633872 h 890691"/>
                              <a:gd name="connsiteX3" fmla="*/ 2183874 w 2497122"/>
                              <a:gd name="connsiteY3" fmla="*/ 635596 h 890691"/>
                              <a:gd name="connsiteX4" fmla="*/ 2419652 w 2497122"/>
                              <a:gd name="connsiteY4" fmla="*/ 879531 h 890691"/>
                              <a:gd name="connsiteX5" fmla="*/ 1628080 w 2497122"/>
                              <a:gd name="connsiteY5" fmla="*/ 796969 h 890691"/>
                              <a:gd name="connsiteX6" fmla="*/ 343690 w 2497122"/>
                              <a:gd name="connsiteY6" fmla="*/ 838128 h 890691"/>
                              <a:gd name="connsiteX7" fmla="*/ 132674 w 2497122"/>
                              <a:gd name="connsiteY7" fmla="*/ 759930 h 890691"/>
                              <a:gd name="connsiteX8" fmla="*/ 195064 w 2497122"/>
                              <a:gd name="connsiteY8" fmla="*/ 259380 h 890691"/>
                              <a:gd name="connsiteX9" fmla="*/ 1628080 w 2497122"/>
                              <a:gd name="connsiteY9" fmla="*/ 0 h 890691"/>
                              <a:gd name="connsiteX0" fmla="*/ 1579197 w 2448239"/>
                              <a:gd name="connsiteY0" fmla="*/ 90434 h 890691"/>
                              <a:gd name="connsiteX1" fmla="*/ 1426826 w 2448239"/>
                              <a:gd name="connsiteY1" fmla="*/ 496718 h 890691"/>
                              <a:gd name="connsiteX2" fmla="*/ 1770266 w 2448239"/>
                              <a:gd name="connsiteY2" fmla="*/ 633872 h 890691"/>
                              <a:gd name="connsiteX3" fmla="*/ 2134991 w 2448239"/>
                              <a:gd name="connsiteY3" fmla="*/ 635596 h 890691"/>
                              <a:gd name="connsiteX4" fmla="*/ 2370769 w 2448239"/>
                              <a:gd name="connsiteY4" fmla="*/ 879531 h 890691"/>
                              <a:gd name="connsiteX5" fmla="*/ 1579197 w 2448239"/>
                              <a:gd name="connsiteY5" fmla="*/ 796969 h 890691"/>
                              <a:gd name="connsiteX6" fmla="*/ 294807 w 2448239"/>
                              <a:gd name="connsiteY6" fmla="*/ 838128 h 890691"/>
                              <a:gd name="connsiteX7" fmla="*/ 189299 w 2448239"/>
                              <a:gd name="connsiteY7" fmla="*/ 759931 h 890691"/>
                              <a:gd name="connsiteX8" fmla="*/ 146181 w 2448239"/>
                              <a:gd name="connsiteY8" fmla="*/ 259380 h 890691"/>
                              <a:gd name="connsiteX9" fmla="*/ 1579197 w 2448239"/>
                              <a:gd name="connsiteY9" fmla="*/ 0 h 890691"/>
                              <a:gd name="connsiteX0" fmla="*/ 1579197 w 2448239"/>
                              <a:gd name="connsiteY0" fmla="*/ 90434 h 895073"/>
                              <a:gd name="connsiteX1" fmla="*/ 1426826 w 2448239"/>
                              <a:gd name="connsiteY1" fmla="*/ 496718 h 895073"/>
                              <a:gd name="connsiteX2" fmla="*/ 1770266 w 2448239"/>
                              <a:gd name="connsiteY2" fmla="*/ 633872 h 895073"/>
                              <a:gd name="connsiteX3" fmla="*/ 2134991 w 2448239"/>
                              <a:gd name="connsiteY3" fmla="*/ 635596 h 895073"/>
                              <a:gd name="connsiteX4" fmla="*/ 2370769 w 2448239"/>
                              <a:gd name="connsiteY4" fmla="*/ 879531 h 895073"/>
                              <a:gd name="connsiteX5" fmla="*/ 998677 w 2448239"/>
                              <a:gd name="connsiteY5" fmla="*/ 838128 h 895073"/>
                              <a:gd name="connsiteX6" fmla="*/ 294807 w 2448239"/>
                              <a:gd name="connsiteY6" fmla="*/ 838128 h 895073"/>
                              <a:gd name="connsiteX7" fmla="*/ 189299 w 2448239"/>
                              <a:gd name="connsiteY7" fmla="*/ 759931 h 895073"/>
                              <a:gd name="connsiteX8" fmla="*/ 146181 w 2448239"/>
                              <a:gd name="connsiteY8" fmla="*/ 259380 h 895073"/>
                              <a:gd name="connsiteX9" fmla="*/ 1579197 w 2448239"/>
                              <a:gd name="connsiteY9" fmla="*/ 0 h 895073"/>
                              <a:gd name="connsiteX0" fmla="*/ 1579197 w 2448239"/>
                              <a:gd name="connsiteY0" fmla="*/ 90434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579197 w 2448239"/>
                              <a:gd name="connsiteY9" fmla="*/ 0 h 884016"/>
                              <a:gd name="connsiteX0" fmla="*/ 1579197 w 2448239"/>
                              <a:gd name="connsiteY0" fmla="*/ 90434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579197 w 2448239"/>
                              <a:gd name="connsiteY0" fmla="*/ 90434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820357 w 2448239"/>
                              <a:gd name="connsiteY0" fmla="*/ 70338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820357 w 2448239"/>
                              <a:gd name="connsiteY0" fmla="*/ 70338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93380"/>
                              <a:gd name="connsiteY0" fmla="*/ 70338 h 838128"/>
                              <a:gd name="connsiteX1" fmla="*/ 1426826 w 2393380"/>
                              <a:gd name="connsiteY1" fmla="*/ 496718 h 838128"/>
                              <a:gd name="connsiteX2" fmla="*/ 1770266 w 2393380"/>
                              <a:gd name="connsiteY2" fmla="*/ 633872 h 838128"/>
                              <a:gd name="connsiteX3" fmla="*/ 2134991 w 2393380"/>
                              <a:gd name="connsiteY3" fmla="*/ 635596 h 838128"/>
                              <a:gd name="connsiteX4" fmla="*/ 2328513 w 2393380"/>
                              <a:gd name="connsiteY4" fmla="*/ 759931 h 838128"/>
                              <a:gd name="connsiteX5" fmla="*/ 998677 w 2393380"/>
                              <a:gd name="connsiteY5" fmla="*/ 838128 h 838128"/>
                              <a:gd name="connsiteX6" fmla="*/ 294807 w 2393380"/>
                              <a:gd name="connsiteY6" fmla="*/ 838128 h 838128"/>
                              <a:gd name="connsiteX7" fmla="*/ 189299 w 2393380"/>
                              <a:gd name="connsiteY7" fmla="*/ 759931 h 838128"/>
                              <a:gd name="connsiteX8" fmla="*/ 146181 w 2393380"/>
                              <a:gd name="connsiteY8" fmla="*/ 259380 h 838128"/>
                              <a:gd name="connsiteX9" fmla="*/ 1820357 w 2393380"/>
                              <a:gd name="connsiteY9" fmla="*/ 0 h 838128"/>
                              <a:gd name="connsiteX0" fmla="*/ 1820357 w 2393380"/>
                              <a:gd name="connsiteY0" fmla="*/ 70338 h 838128"/>
                              <a:gd name="connsiteX1" fmla="*/ 1426826 w 2393380"/>
                              <a:gd name="connsiteY1" fmla="*/ 496718 h 838128"/>
                              <a:gd name="connsiteX2" fmla="*/ 1770266 w 2393380"/>
                              <a:gd name="connsiteY2" fmla="*/ 633872 h 838128"/>
                              <a:gd name="connsiteX3" fmla="*/ 2134991 w 2393380"/>
                              <a:gd name="connsiteY3" fmla="*/ 635596 h 838128"/>
                              <a:gd name="connsiteX4" fmla="*/ 2328513 w 2393380"/>
                              <a:gd name="connsiteY4" fmla="*/ 759931 h 838128"/>
                              <a:gd name="connsiteX5" fmla="*/ 998677 w 2393380"/>
                              <a:gd name="connsiteY5" fmla="*/ 838128 h 838128"/>
                              <a:gd name="connsiteX6" fmla="*/ 294807 w 2393380"/>
                              <a:gd name="connsiteY6" fmla="*/ 838128 h 838128"/>
                              <a:gd name="connsiteX7" fmla="*/ 189299 w 2393380"/>
                              <a:gd name="connsiteY7" fmla="*/ 759931 h 838128"/>
                              <a:gd name="connsiteX8" fmla="*/ 146181 w 2393380"/>
                              <a:gd name="connsiteY8" fmla="*/ 259380 h 838128"/>
                              <a:gd name="connsiteX9" fmla="*/ 1820357 w 2393380"/>
                              <a:gd name="connsiteY9" fmla="*/ 0 h 838128"/>
                              <a:gd name="connsiteX0" fmla="*/ 1820357 w 2403633"/>
                              <a:gd name="connsiteY0" fmla="*/ 70338 h 838128"/>
                              <a:gd name="connsiteX1" fmla="*/ 1426826 w 2403633"/>
                              <a:gd name="connsiteY1" fmla="*/ 496718 h 838128"/>
                              <a:gd name="connsiteX2" fmla="*/ 1770266 w 2403633"/>
                              <a:gd name="connsiteY2" fmla="*/ 633872 h 838128"/>
                              <a:gd name="connsiteX3" fmla="*/ 2180676 w 2403633"/>
                              <a:gd name="connsiteY3" fmla="*/ 589548 h 838128"/>
                              <a:gd name="connsiteX4" fmla="*/ 2328513 w 2403633"/>
                              <a:gd name="connsiteY4" fmla="*/ 759931 h 838128"/>
                              <a:gd name="connsiteX5" fmla="*/ 998677 w 2403633"/>
                              <a:gd name="connsiteY5" fmla="*/ 838128 h 838128"/>
                              <a:gd name="connsiteX6" fmla="*/ 294807 w 2403633"/>
                              <a:gd name="connsiteY6" fmla="*/ 838128 h 838128"/>
                              <a:gd name="connsiteX7" fmla="*/ 189299 w 2403633"/>
                              <a:gd name="connsiteY7" fmla="*/ 759931 h 838128"/>
                              <a:gd name="connsiteX8" fmla="*/ 146181 w 2403633"/>
                              <a:gd name="connsiteY8" fmla="*/ 259380 h 838128"/>
                              <a:gd name="connsiteX9" fmla="*/ 1820357 w 2403633"/>
                              <a:gd name="connsiteY9" fmla="*/ 0 h 838128"/>
                              <a:gd name="connsiteX0" fmla="*/ 1820357 w 2386095"/>
                              <a:gd name="connsiteY0" fmla="*/ 70338 h 838128"/>
                              <a:gd name="connsiteX1" fmla="*/ 1426826 w 2386095"/>
                              <a:gd name="connsiteY1" fmla="*/ 496718 h 838128"/>
                              <a:gd name="connsiteX2" fmla="*/ 1757109 w 2386095"/>
                              <a:gd name="connsiteY2" fmla="*/ 57466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6 w 2386095"/>
                              <a:gd name="connsiteY1" fmla="*/ 496718 h 838128"/>
                              <a:gd name="connsiteX2" fmla="*/ 1757109 w 2386095"/>
                              <a:gd name="connsiteY2" fmla="*/ 57466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6 w 2386095"/>
                              <a:gd name="connsiteY1" fmla="*/ 496718 h 838128"/>
                              <a:gd name="connsiteX2" fmla="*/ 1757109 w 2386095"/>
                              <a:gd name="connsiteY2" fmla="*/ 57795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5 w 2386095"/>
                              <a:gd name="connsiteY1" fmla="*/ 378307 h 838128"/>
                              <a:gd name="connsiteX2" fmla="*/ 1757109 w 2386095"/>
                              <a:gd name="connsiteY2" fmla="*/ 57795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5 w 2386095"/>
                              <a:gd name="connsiteY1" fmla="*/ 378307 h 838128"/>
                              <a:gd name="connsiteX2" fmla="*/ 1757109 w 2386095"/>
                              <a:gd name="connsiteY2" fmla="*/ 57795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98427"/>
                              <a:gd name="connsiteY0" fmla="*/ 70338 h 838128"/>
                              <a:gd name="connsiteX1" fmla="*/ 1426825 w 2398427"/>
                              <a:gd name="connsiteY1" fmla="*/ 378307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20357 w 2398427"/>
                              <a:gd name="connsiteY9" fmla="*/ 0 h 838128"/>
                              <a:gd name="connsiteX0" fmla="*/ 1849269 w 2398427"/>
                              <a:gd name="connsiteY0" fmla="*/ 70343 h 838128"/>
                              <a:gd name="connsiteX1" fmla="*/ 1426825 w 2398427"/>
                              <a:gd name="connsiteY1" fmla="*/ 378307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20357 w 2398427"/>
                              <a:gd name="connsiteY9" fmla="*/ 0 h 838128"/>
                              <a:gd name="connsiteX0" fmla="*/ 1849269 w 2398427"/>
                              <a:gd name="connsiteY0" fmla="*/ 70343 h 838128"/>
                              <a:gd name="connsiteX1" fmla="*/ 1426825 w 2398427"/>
                              <a:gd name="connsiteY1" fmla="*/ 378307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30760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30760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94213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94213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94213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680839 w 2229997"/>
                              <a:gd name="connsiteY0" fmla="*/ 124885 h 892670"/>
                              <a:gd name="connsiteX1" fmla="*/ 1246095 w 2229997"/>
                              <a:gd name="connsiteY1" fmla="*/ 448755 h 892670"/>
                              <a:gd name="connsiteX2" fmla="*/ 1588679 w 2229997"/>
                              <a:gd name="connsiteY2" fmla="*/ 632499 h 892670"/>
                              <a:gd name="connsiteX3" fmla="*/ 2012246 w 2229997"/>
                              <a:gd name="connsiteY3" fmla="*/ 644090 h 892670"/>
                              <a:gd name="connsiteX4" fmla="*/ 2160083 w 2229997"/>
                              <a:gd name="connsiteY4" fmla="*/ 814473 h 892670"/>
                              <a:gd name="connsiteX5" fmla="*/ 830247 w 2229997"/>
                              <a:gd name="connsiteY5" fmla="*/ 892670 h 892670"/>
                              <a:gd name="connsiteX6" fmla="*/ 126377 w 2229997"/>
                              <a:gd name="connsiteY6" fmla="*/ 892670 h 892670"/>
                              <a:gd name="connsiteX7" fmla="*/ 20869 w 2229997"/>
                              <a:gd name="connsiteY7" fmla="*/ 814473 h 892670"/>
                              <a:gd name="connsiteX8" fmla="*/ 1191183 w 2229997"/>
                              <a:gd name="connsiteY8" fmla="*/ 54542 h 892670"/>
                              <a:gd name="connsiteX9" fmla="*/ 1680839 w 2229997"/>
                              <a:gd name="connsiteY9" fmla="*/ 54542 h 892670"/>
                              <a:gd name="connsiteX0" fmla="*/ 1680839 w 2229997"/>
                              <a:gd name="connsiteY0" fmla="*/ 70343 h 838128"/>
                              <a:gd name="connsiteX1" fmla="*/ 1246095 w 2229997"/>
                              <a:gd name="connsiteY1" fmla="*/ 394213 h 838128"/>
                              <a:gd name="connsiteX2" fmla="*/ 1588679 w 2229997"/>
                              <a:gd name="connsiteY2" fmla="*/ 577957 h 838128"/>
                              <a:gd name="connsiteX3" fmla="*/ 2012246 w 2229997"/>
                              <a:gd name="connsiteY3" fmla="*/ 589548 h 838128"/>
                              <a:gd name="connsiteX4" fmla="*/ 2160083 w 2229997"/>
                              <a:gd name="connsiteY4" fmla="*/ 759931 h 838128"/>
                              <a:gd name="connsiteX5" fmla="*/ 830247 w 2229997"/>
                              <a:gd name="connsiteY5" fmla="*/ 838128 h 838128"/>
                              <a:gd name="connsiteX6" fmla="*/ 126377 w 2229997"/>
                              <a:gd name="connsiteY6" fmla="*/ 838128 h 838128"/>
                              <a:gd name="connsiteX7" fmla="*/ 20869 w 2229997"/>
                              <a:gd name="connsiteY7" fmla="*/ 759931 h 838128"/>
                              <a:gd name="connsiteX8" fmla="*/ 1191183 w 2229997"/>
                              <a:gd name="connsiteY8" fmla="*/ 0 h 838128"/>
                              <a:gd name="connsiteX9" fmla="*/ 1680839 w 2229997"/>
                              <a:gd name="connsiteY9" fmla="*/ 0 h 838128"/>
                              <a:gd name="connsiteX0" fmla="*/ 1677226 w 2226384"/>
                              <a:gd name="connsiteY0" fmla="*/ 70343 h 838128"/>
                              <a:gd name="connsiteX1" fmla="*/ 1242482 w 2226384"/>
                              <a:gd name="connsiteY1" fmla="*/ 394213 h 838128"/>
                              <a:gd name="connsiteX2" fmla="*/ 1585066 w 2226384"/>
                              <a:gd name="connsiteY2" fmla="*/ 577957 h 838128"/>
                              <a:gd name="connsiteX3" fmla="*/ 2008633 w 2226384"/>
                              <a:gd name="connsiteY3" fmla="*/ 589548 h 838128"/>
                              <a:gd name="connsiteX4" fmla="*/ 2156470 w 2226384"/>
                              <a:gd name="connsiteY4" fmla="*/ 759931 h 838128"/>
                              <a:gd name="connsiteX5" fmla="*/ 826634 w 2226384"/>
                              <a:gd name="connsiteY5" fmla="*/ 838128 h 838128"/>
                              <a:gd name="connsiteX6" fmla="*/ 122764 w 2226384"/>
                              <a:gd name="connsiteY6" fmla="*/ 838128 h 838128"/>
                              <a:gd name="connsiteX7" fmla="*/ 17256 w 2226384"/>
                              <a:gd name="connsiteY7" fmla="*/ 759931 h 838128"/>
                              <a:gd name="connsiteX8" fmla="*/ 1448154 w 2226384"/>
                              <a:gd name="connsiteY8" fmla="*/ 0 h 838128"/>
                              <a:gd name="connsiteX9" fmla="*/ 1677226 w 2226384"/>
                              <a:gd name="connsiteY9" fmla="*/ 0 h 838128"/>
                              <a:gd name="connsiteX0" fmla="*/ 1677226 w 2226384"/>
                              <a:gd name="connsiteY0" fmla="*/ 70343 h 838128"/>
                              <a:gd name="connsiteX1" fmla="*/ 1242482 w 2226384"/>
                              <a:gd name="connsiteY1" fmla="*/ 394213 h 838128"/>
                              <a:gd name="connsiteX2" fmla="*/ 1585066 w 2226384"/>
                              <a:gd name="connsiteY2" fmla="*/ 577957 h 838128"/>
                              <a:gd name="connsiteX3" fmla="*/ 2008633 w 2226384"/>
                              <a:gd name="connsiteY3" fmla="*/ 589548 h 838128"/>
                              <a:gd name="connsiteX4" fmla="*/ 2156470 w 2226384"/>
                              <a:gd name="connsiteY4" fmla="*/ 759931 h 838128"/>
                              <a:gd name="connsiteX5" fmla="*/ 826634 w 2226384"/>
                              <a:gd name="connsiteY5" fmla="*/ 838128 h 838128"/>
                              <a:gd name="connsiteX6" fmla="*/ 122764 w 2226384"/>
                              <a:gd name="connsiteY6" fmla="*/ 838128 h 838128"/>
                              <a:gd name="connsiteX7" fmla="*/ 17256 w 2226384"/>
                              <a:gd name="connsiteY7" fmla="*/ 759931 h 838128"/>
                              <a:gd name="connsiteX8" fmla="*/ 1448154 w 2226384"/>
                              <a:gd name="connsiteY8" fmla="*/ 0 h 838128"/>
                              <a:gd name="connsiteX9" fmla="*/ 1677226 w 2226384"/>
                              <a:gd name="connsiteY9" fmla="*/ 0 h 838128"/>
                              <a:gd name="connsiteX0" fmla="*/ 1676421 w 2225579"/>
                              <a:gd name="connsiteY0" fmla="*/ 70343 h 838128"/>
                              <a:gd name="connsiteX1" fmla="*/ 1241677 w 2225579"/>
                              <a:gd name="connsiteY1" fmla="*/ 394213 h 838128"/>
                              <a:gd name="connsiteX2" fmla="*/ 1584261 w 2225579"/>
                              <a:gd name="connsiteY2" fmla="*/ 577957 h 838128"/>
                              <a:gd name="connsiteX3" fmla="*/ 2007828 w 2225579"/>
                              <a:gd name="connsiteY3" fmla="*/ 589548 h 838128"/>
                              <a:gd name="connsiteX4" fmla="*/ 2155665 w 2225579"/>
                              <a:gd name="connsiteY4" fmla="*/ 759931 h 838128"/>
                              <a:gd name="connsiteX5" fmla="*/ 825829 w 2225579"/>
                              <a:gd name="connsiteY5" fmla="*/ 838128 h 838128"/>
                              <a:gd name="connsiteX6" fmla="*/ 121959 w 2225579"/>
                              <a:gd name="connsiteY6" fmla="*/ 838128 h 838128"/>
                              <a:gd name="connsiteX7" fmla="*/ 16451 w 2225579"/>
                              <a:gd name="connsiteY7" fmla="*/ 759931 h 838128"/>
                              <a:gd name="connsiteX8" fmla="*/ 1447349 w 2225579"/>
                              <a:gd name="connsiteY8" fmla="*/ 0 h 838128"/>
                              <a:gd name="connsiteX9" fmla="*/ 1676421 w 2225579"/>
                              <a:gd name="connsiteY9" fmla="*/ 0 h 838128"/>
                              <a:gd name="connsiteX0" fmla="*/ 1659970 w 2209128"/>
                              <a:gd name="connsiteY0" fmla="*/ 110021 h 877806"/>
                              <a:gd name="connsiteX1" fmla="*/ 1225226 w 2209128"/>
                              <a:gd name="connsiteY1" fmla="*/ 433891 h 877806"/>
                              <a:gd name="connsiteX2" fmla="*/ 1567810 w 2209128"/>
                              <a:gd name="connsiteY2" fmla="*/ 617635 h 877806"/>
                              <a:gd name="connsiteX3" fmla="*/ 1991377 w 2209128"/>
                              <a:gd name="connsiteY3" fmla="*/ 629226 h 877806"/>
                              <a:gd name="connsiteX4" fmla="*/ 2139214 w 2209128"/>
                              <a:gd name="connsiteY4" fmla="*/ 799609 h 877806"/>
                              <a:gd name="connsiteX5" fmla="*/ 809378 w 2209128"/>
                              <a:gd name="connsiteY5" fmla="*/ 877806 h 877806"/>
                              <a:gd name="connsiteX6" fmla="*/ 105508 w 2209128"/>
                              <a:gd name="connsiteY6" fmla="*/ 877806 h 877806"/>
                              <a:gd name="connsiteX7" fmla="*/ 0 w 2209128"/>
                              <a:gd name="connsiteY7" fmla="*/ 799609 h 877806"/>
                              <a:gd name="connsiteX8" fmla="*/ 1330634 w 2209128"/>
                              <a:gd name="connsiteY8" fmla="*/ 61649 h 877806"/>
                              <a:gd name="connsiteX9" fmla="*/ 1430898 w 2209128"/>
                              <a:gd name="connsiteY9" fmla="*/ 39678 h 877806"/>
                              <a:gd name="connsiteX10" fmla="*/ 1659970 w 2209128"/>
                              <a:gd name="connsiteY10" fmla="*/ 39678 h 877806"/>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30 w 2209128"/>
                              <a:gd name="connsiteY8" fmla="*/ 349539 h 838128"/>
                              <a:gd name="connsiteX9" fmla="*/ 1430898 w 2209128"/>
                              <a:gd name="connsiteY9" fmla="*/ 0 h 838128"/>
                              <a:gd name="connsiteX10" fmla="*/ 1659970 w 2209128"/>
                              <a:gd name="connsiteY10"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30 w 2209128"/>
                              <a:gd name="connsiteY8" fmla="*/ 349539 h 838128"/>
                              <a:gd name="connsiteX9" fmla="*/ 1430898 w 2209128"/>
                              <a:gd name="connsiteY9" fmla="*/ 0 h 838128"/>
                              <a:gd name="connsiteX10" fmla="*/ 1659970 w 2209128"/>
                              <a:gd name="connsiteY10" fmla="*/ 0 h 838128"/>
                              <a:gd name="connsiteX0" fmla="*/ 1659970 w 2209128"/>
                              <a:gd name="connsiteY0" fmla="*/ 114740 h 882525"/>
                              <a:gd name="connsiteX1" fmla="*/ 1225226 w 2209128"/>
                              <a:gd name="connsiteY1" fmla="*/ 438610 h 882525"/>
                              <a:gd name="connsiteX2" fmla="*/ 1567810 w 2209128"/>
                              <a:gd name="connsiteY2" fmla="*/ 622354 h 882525"/>
                              <a:gd name="connsiteX3" fmla="*/ 1991377 w 2209128"/>
                              <a:gd name="connsiteY3" fmla="*/ 633945 h 882525"/>
                              <a:gd name="connsiteX4" fmla="*/ 2139214 w 2209128"/>
                              <a:gd name="connsiteY4" fmla="*/ 804328 h 882525"/>
                              <a:gd name="connsiteX5" fmla="*/ 809378 w 2209128"/>
                              <a:gd name="connsiteY5" fmla="*/ 882525 h 882525"/>
                              <a:gd name="connsiteX6" fmla="*/ 105508 w 2209128"/>
                              <a:gd name="connsiteY6" fmla="*/ 882525 h 882525"/>
                              <a:gd name="connsiteX7" fmla="*/ 0 w 2209128"/>
                              <a:gd name="connsiteY7" fmla="*/ 804328 h 882525"/>
                              <a:gd name="connsiteX8" fmla="*/ 1170079 w 2209128"/>
                              <a:gd name="connsiteY8" fmla="*/ 191571 h 882525"/>
                              <a:gd name="connsiteX9" fmla="*/ 1430898 w 2209128"/>
                              <a:gd name="connsiteY9" fmla="*/ 44397 h 882525"/>
                              <a:gd name="connsiteX10" fmla="*/ 1659970 w 2209128"/>
                              <a:gd name="connsiteY10" fmla="*/ 44397 h 882525"/>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079 w 2209128"/>
                              <a:gd name="connsiteY8" fmla="*/ 147174 h 838128"/>
                              <a:gd name="connsiteX9" fmla="*/ 1430898 w 2209128"/>
                              <a:gd name="connsiteY9" fmla="*/ 0 h 838128"/>
                              <a:gd name="connsiteX10" fmla="*/ 1659970 w 2209128"/>
                              <a:gd name="connsiteY10"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079 w 2209128"/>
                              <a:gd name="connsiteY8" fmla="*/ 147174 h 838128"/>
                              <a:gd name="connsiteX9" fmla="*/ 1430898 w 2209128"/>
                              <a:gd name="connsiteY9" fmla="*/ 0 h 838128"/>
                              <a:gd name="connsiteX10" fmla="*/ 1659970 w 2209128"/>
                              <a:gd name="connsiteY10"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037207 w 2209128"/>
                              <a:gd name="connsiteY8" fmla="*/ 492819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29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29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311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311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564429 w 2113587"/>
                              <a:gd name="connsiteY0" fmla="*/ 70343 h 838128"/>
                              <a:gd name="connsiteX1" fmla="*/ 1129685 w 2113587"/>
                              <a:gd name="connsiteY1" fmla="*/ 394213 h 838128"/>
                              <a:gd name="connsiteX2" fmla="*/ 1472269 w 2113587"/>
                              <a:gd name="connsiteY2" fmla="*/ 577957 h 838128"/>
                              <a:gd name="connsiteX3" fmla="*/ 1895836 w 2113587"/>
                              <a:gd name="connsiteY3" fmla="*/ 589548 h 838128"/>
                              <a:gd name="connsiteX4" fmla="*/ 2043673 w 2113587"/>
                              <a:gd name="connsiteY4" fmla="*/ 759931 h 838128"/>
                              <a:gd name="connsiteX5" fmla="*/ 713837 w 2113587"/>
                              <a:gd name="connsiteY5" fmla="*/ 838128 h 838128"/>
                              <a:gd name="connsiteX6" fmla="*/ 9967 w 2113587"/>
                              <a:gd name="connsiteY6" fmla="*/ 838128 h 838128"/>
                              <a:gd name="connsiteX7" fmla="*/ 0 w 2113587"/>
                              <a:gd name="connsiteY7" fmla="*/ 733989 h 838128"/>
                              <a:gd name="connsiteX8" fmla="*/ 1074770 w 2113587"/>
                              <a:gd name="connsiteY8" fmla="*/ 430381 h 838128"/>
                              <a:gd name="connsiteX9" fmla="*/ 1074538 w 2113587"/>
                              <a:gd name="connsiteY9" fmla="*/ 147174 h 838128"/>
                              <a:gd name="connsiteX10" fmla="*/ 1335357 w 2113587"/>
                              <a:gd name="connsiteY10" fmla="*/ 0 h 838128"/>
                              <a:gd name="connsiteX11" fmla="*/ 1564429 w 2113587"/>
                              <a:gd name="connsiteY11" fmla="*/ 0 h 838128"/>
                              <a:gd name="connsiteX0" fmla="*/ 1564429 w 2113587"/>
                              <a:gd name="connsiteY0" fmla="*/ 70343 h 838128"/>
                              <a:gd name="connsiteX1" fmla="*/ 1129685 w 2113587"/>
                              <a:gd name="connsiteY1" fmla="*/ 394213 h 838128"/>
                              <a:gd name="connsiteX2" fmla="*/ 1472269 w 2113587"/>
                              <a:gd name="connsiteY2" fmla="*/ 577957 h 838128"/>
                              <a:gd name="connsiteX3" fmla="*/ 1895836 w 2113587"/>
                              <a:gd name="connsiteY3" fmla="*/ 589548 h 838128"/>
                              <a:gd name="connsiteX4" fmla="*/ 2043673 w 2113587"/>
                              <a:gd name="connsiteY4" fmla="*/ 759931 h 838128"/>
                              <a:gd name="connsiteX5" fmla="*/ 713837 w 2113587"/>
                              <a:gd name="connsiteY5" fmla="*/ 838128 h 838128"/>
                              <a:gd name="connsiteX6" fmla="*/ 9967 w 2113587"/>
                              <a:gd name="connsiteY6" fmla="*/ 838128 h 838128"/>
                              <a:gd name="connsiteX7" fmla="*/ 0 w 2113587"/>
                              <a:gd name="connsiteY7" fmla="*/ 733989 h 838128"/>
                              <a:gd name="connsiteX8" fmla="*/ 1074770 w 2113587"/>
                              <a:gd name="connsiteY8" fmla="*/ 430381 h 838128"/>
                              <a:gd name="connsiteX9" fmla="*/ 1074538 w 2113587"/>
                              <a:gd name="connsiteY9" fmla="*/ 147174 h 838128"/>
                              <a:gd name="connsiteX10" fmla="*/ 1335357 w 2113587"/>
                              <a:gd name="connsiteY10" fmla="*/ 0 h 838128"/>
                              <a:gd name="connsiteX11" fmla="*/ 1564429 w 2113587"/>
                              <a:gd name="connsiteY11" fmla="*/ 0 h 838128"/>
                              <a:gd name="connsiteX0" fmla="*/ 1564429 w 2113587"/>
                              <a:gd name="connsiteY0" fmla="*/ 70343 h 838128"/>
                              <a:gd name="connsiteX1" fmla="*/ 1129685 w 2113587"/>
                              <a:gd name="connsiteY1" fmla="*/ 394213 h 838128"/>
                              <a:gd name="connsiteX2" fmla="*/ 1472269 w 2113587"/>
                              <a:gd name="connsiteY2" fmla="*/ 577957 h 838128"/>
                              <a:gd name="connsiteX3" fmla="*/ 1895836 w 2113587"/>
                              <a:gd name="connsiteY3" fmla="*/ 589548 h 838128"/>
                              <a:gd name="connsiteX4" fmla="*/ 2043673 w 2113587"/>
                              <a:gd name="connsiteY4" fmla="*/ 759931 h 838128"/>
                              <a:gd name="connsiteX5" fmla="*/ 713837 w 2113587"/>
                              <a:gd name="connsiteY5" fmla="*/ 838128 h 838128"/>
                              <a:gd name="connsiteX6" fmla="*/ 9967 w 2113587"/>
                              <a:gd name="connsiteY6" fmla="*/ 838128 h 838128"/>
                              <a:gd name="connsiteX7" fmla="*/ 0 w 2113587"/>
                              <a:gd name="connsiteY7" fmla="*/ 733989 h 838128"/>
                              <a:gd name="connsiteX8" fmla="*/ 1074770 w 2113587"/>
                              <a:gd name="connsiteY8" fmla="*/ 430381 h 838128"/>
                              <a:gd name="connsiteX9" fmla="*/ 1074538 w 2113587"/>
                              <a:gd name="connsiteY9" fmla="*/ 147174 h 838128"/>
                              <a:gd name="connsiteX10" fmla="*/ 1335357 w 2113587"/>
                              <a:gd name="connsiteY10" fmla="*/ 0 h 838128"/>
                              <a:gd name="connsiteX11" fmla="*/ 1564429 w 2113587"/>
                              <a:gd name="connsiteY11" fmla="*/ 0 h 838128"/>
                              <a:gd name="connsiteX0" fmla="*/ 1564429 w 2004386"/>
                              <a:gd name="connsiteY0" fmla="*/ 70343 h 838128"/>
                              <a:gd name="connsiteX1" fmla="*/ 1129685 w 2004386"/>
                              <a:gd name="connsiteY1" fmla="*/ 394213 h 838128"/>
                              <a:gd name="connsiteX2" fmla="*/ 1472269 w 2004386"/>
                              <a:gd name="connsiteY2" fmla="*/ 577957 h 838128"/>
                              <a:gd name="connsiteX3" fmla="*/ 1895836 w 2004386"/>
                              <a:gd name="connsiteY3" fmla="*/ 589548 h 838128"/>
                              <a:gd name="connsiteX4" fmla="*/ 1923185 w 2004386"/>
                              <a:gd name="connsiteY4" fmla="*/ 742892 h 838128"/>
                              <a:gd name="connsiteX5" fmla="*/ 713837 w 2004386"/>
                              <a:gd name="connsiteY5" fmla="*/ 838128 h 838128"/>
                              <a:gd name="connsiteX6" fmla="*/ 9967 w 2004386"/>
                              <a:gd name="connsiteY6" fmla="*/ 838128 h 838128"/>
                              <a:gd name="connsiteX7" fmla="*/ 0 w 2004386"/>
                              <a:gd name="connsiteY7" fmla="*/ 733989 h 838128"/>
                              <a:gd name="connsiteX8" fmla="*/ 1074770 w 2004386"/>
                              <a:gd name="connsiteY8" fmla="*/ 430381 h 838128"/>
                              <a:gd name="connsiteX9" fmla="*/ 1074538 w 2004386"/>
                              <a:gd name="connsiteY9" fmla="*/ 147174 h 838128"/>
                              <a:gd name="connsiteX10" fmla="*/ 1335357 w 2004386"/>
                              <a:gd name="connsiteY10" fmla="*/ 0 h 838128"/>
                              <a:gd name="connsiteX11" fmla="*/ 1564429 w 2004386"/>
                              <a:gd name="connsiteY11" fmla="*/ 0 h 838128"/>
                              <a:gd name="connsiteX0" fmla="*/ 1564429 w 2028461"/>
                              <a:gd name="connsiteY0" fmla="*/ 70343 h 838128"/>
                              <a:gd name="connsiteX1" fmla="*/ 1129685 w 2028461"/>
                              <a:gd name="connsiteY1" fmla="*/ 394213 h 838128"/>
                              <a:gd name="connsiteX2" fmla="*/ 1472269 w 2028461"/>
                              <a:gd name="connsiteY2" fmla="*/ 577957 h 838128"/>
                              <a:gd name="connsiteX3" fmla="*/ 1895836 w 2028461"/>
                              <a:gd name="connsiteY3" fmla="*/ 589548 h 838128"/>
                              <a:gd name="connsiteX4" fmla="*/ 1923185 w 2028461"/>
                              <a:gd name="connsiteY4" fmla="*/ 742892 h 838128"/>
                              <a:gd name="connsiteX5" fmla="*/ 713837 w 2028461"/>
                              <a:gd name="connsiteY5" fmla="*/ 838128 h 838128"/>
                              <a:gd name="connsiteX6" fmla="*/ 9967 w 2028461"/>
                              <a:gd name="connsiteY6" fmla="*/ 838128 h 838128"/>
                              <a:gd name="connsiteX7" fmla="*/ 0 w 2028461"/>
                              <a:gd name="connsiteY7" fmla="*/ 733989 h 838128"/>
                              <a:gd name="connsiteX8" fmla="*/ 1074770 w 2028461"/>
                              <a:gd name="connsiteY8" fmla="*/ 430381 h 838128"/>
                              <a:gd name="connsiteX9" fmla="*/ 1074538 w 2028461"/>
                              <a:gd name="connsiteY9" fmla="*/ 147174 h 838128"/>
                              <a:gd name="connsiteX10" fmla="*/ 1335357 w 2028461"/>
                              <a:gd name="connsiteY10" fmla="*/ 0 h 838128"/>
                              <a:gd name="connsiteX11" fmla="*/ 1564429 w 2028461"/>
                              <a:gd name="connsiteY11" fmla="*/ 0 h 838128"/>
                              <a:gd name="connsiteX0" fmla="*/ 1564429 w 2069822"/>
                              <a:gd name="connsiteY0" fmla="*/ 70343 h 838128"/>
                              <a:gd name="connsiteX1" fmla="*/ 1129685 w 2069822"/>
                              <a:gd name="connsiteY1" fmla="*/ 394213 h 838128"/>
                              <a:gd name="connsiteX2" fmla="*/ 1472269 w 2069822"/>
                              <a:gd name="connsiteY2" fmla="*/ 577957 h 838128"/>
                              <a:gd name="connsiteX3" fmla="*/ 1895836 w 2069822"/>
                              <a:gd name="connsiteY3" fmla="*/ 589548 h 838128"/>
                              <a:gd name="connsiteX4" fmla="*/ 1923185 w 2069822"/>
                              <a:gd name="connsiteY4" fmla="*/ 742892 h 838128"/>
                              <a:gd name="connsiteX5" fmla="*/ 713837 w 2069822"/>
                              <a:gd name="connsiteY5" fmla="*/ 838128 h 838128"/>
                              <a:gd name="connsiteX6" fmla="*/ 9967 w 2069822"/>
                              <a:gd name="connsiteY6" fmla="*/ 838128 h 838128"/>
                              <a:gd name="connsiteX7" fmla="*/ 0 w 2069822"/>
                              <a:gd name="connsiteY7" fmla="*/ 733989 h 838128"/>
                              <a:gd name="connsiteX8" fmla="*/ 1074770 w 2069822"/>
                              <a:gd name="connsiteY8" fmla="*/ 430381 h 838128"/>
                              <a:gd name="connsiteX9" fmla="*/ 1074538 w 2069822"/>
                              <a:gd name="connsiteY9" fmla="*/ 147174 h 838128"/>
                              <a:gd name="connsiteX10" fmla="*/ 1335357 w 2069822"/>
                              <a:gd name="connsiteY10" fmla="*/ 0 h 838128"/>
                              <a:gd name="connsiteX11" fmla="*/ 1564429 w 2069822"/>
                              <a:gd name="connsiteY11" fmla="*/ 0 h 838128"/>
                              <a:gd name="connsiteX0" fmla="*/ 1564429 w 2031134"/>
                              <a:gd name="connsiteY0" fmla="*/ 70343 h 838128"/>
                              <a:gd name="connsiteX1" fmla="*/ 1129685 w 2031134"/>
                              <a:gd name="connsiteY1" fmla="*/ 394213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632208 w 2098913"/>
                              <a:gd name="connsiteY0" fmla="*/ 70343 h 1795660"/>
                              <a:gd name="connsiteX1" fmla="*/ 1252156 w 2098913"/>
                              <a:gd name="connsiteY1" fmla="*/ 387389 h 1795660"/>
                              <a:gd name="connsiteX2" fmla="*/ 1477428 w 2098913"/>
                              <a:gd name="connsiteY2" fmla="*/ 566248 h 1795660"/>
                              <a:gd name="connsiteX3" fmla="*/ 1963615 w 2098913"/>
                              <a:gd name="connsiteY3" fmla="*/ 589548 h 1795660"/>
                              <a:gd name="connsiteX4" fmla="*/ 1990964 w 2098913"/>
                              <a:gd name="connsiteY4" fmla="*/ 742892 h 1795660"/>
                              <a:gd name="connsiteX5" fmla="*/ 781616 w 2098913"/>
                              <a:gd name="connsiteY5" fmla="*/ 838128 h 1795660"/>
                              <a:gd name="connsiteX6" fmla="*/ 108 w 2098913"/>
                              <a:gd name="connsiteY6" fmla="*/ 1795660 h 1795660"/>
                              <a:gd name="connsiteX7" fmla="*/ 67779 w 2098913"/>
                              <a:gd name="connsiteY7" fmla="*/ 733989 h 1795660"/>
                              <a:gd name="connsiteX8" fmla="*/ 1142549 w 2098913"/>
                              <a:gd name="connsiteY8" fmla="*/ 430381 h 1795660"/>
                              <a:gd name="connsiteX9" fmla="*/ 1142317 w 2098913"/>
                              <a:gd name="connsiteY9" fmla="*/ 147174 h 1795660"/>
                              <a:gd name="connsiteX10" fmla="*/ 1403136 w 2098913"/>
                              <a:gd name="connsiteY10" fmla="*/ 0 h 1795660"/>
                              <a:gd name="connsiteX11" fmla="*/ 1632208 w 2098913"/>
                              <a:gd name="connsiteY11" fmla="*/ 0 h 1795660"/>
                              <a:gd name="connsiteX0" fmla="*/ 1632208 w 2143479"/>
                              <a:gd name="connsiteY0" fmla="*/ 70343 h 1925057"/>
                              <a:gd name="connsiteX1" fmla="*/ 1252156 w 2143479"/>
                              <a:gd name="connsiteY1" fmla="*/ 387389 h 1925057"/>
                              <a:gd name="connsiteX2" fmla="*/ 1477428 w 2143479"/>
                              <a:gd name="connsiteY2" fmla="*/ 566248 h 1925057"/>
                              <a:gd name="connsiteX3" fmla="*/ 1963615 w 2143479"/>
                              <a:gd name="connsiteY3" fmla="*/ 589548 h 1925057"/>
                              <a:gd name="connsiteX4" fmla="*/ 1990964 w 2143479"/>
                              <a:gd name="connsiteY4" fmla="*/ 742892 h 1925057"/>
                              <a:gd name="connsiteX5" fmla="*/ 74250 w 2143479"/>
                              <a:gd name="connsiteY5" fmla="*/ 1925057 h 1925057"/>
                              <a:gd name="connsiteX6" fmla="*/ 108 w 2143479"/>
                              <a:gd name="connsiteY6" fmla="*/ 1795660 h 1925057"/>
                              <a:gd name="connsiteX7" fmla="*/ 67779 w 2143479"/>
                              <a:gd name="connsiteY7" fmla="*/ 733989 h 1925057"/>
                              <a:gd name="connsiteX8" fmla="*/ 1142549 w 2143479"/>
                              <a:gd name="connsiteY8" fmla="*/ 430381 h 1925057"/>
                              <a:gd name="connsiteX9" fmla="*/ 1142317 w 2143479"/>
                              <a:gd name="connsiteY9" fmla="*/ 147174 h 1925057"/>
                              <a:gd name="connsiteX10" fmla="*/ 1403136 w 2143479"/>
                              <a:gd name="connsiteY10" fmla="*/ 0 h 1925057"/>
                              <a:gd name="connsiteX11" fmla="*/ 1632208 w 2143479"/>
                              <a:gd name="connsiteY11" fmla="*/ 0 h 1925057"/>
                              <a:gd name="connsiteX0" fmla="*/ 1632208 w 2097119"/>
                              <a:gd name="connsiteY0" fmla="*/ 70343 h 1925057"/>
                              <a:gd name="connsiteX1" fmla="*/ 1252156 w 2097119"/>
                              <a:gd name="connsiteY1" fmla="*/ 387389 h 1925057"/>
                              <a:gd name="connsiteX2" fmla="*/ 1477428 w 2097119"/>
                              <a:gd name="connsiteY2" fmla="*/ 566248 h 1925057"/>
                              <a:gd name="connsiteX3" fmla="*/ 1963615 w 2097119"/>
                              <a:gd name="connsiteY3" fmla="*/ 589548 h 1925057"/>
                              <a:gd name="connsiteX4" fmla="*/ 1990964 w 2097119"/>
                              <a:gd name="connsiteY4" fmla="*/ 742892 h 1925057"/>
                              <a:gd name="connsiteX5" fmla="*/ 704275 w 2097119"/>
                              <a:gd name="connsiteY5" fmla="*/ 1477121 h 1925057"/>
                              <a:gd name="connsiteX6" fmla="*/ 74250 w 2097119"/>
                              <a:gd name="connsiteY6" fmla="*/ 1925057 h 1925057"/>
                              <a:gd name="connsiteX7" fmla="*/ 108 w 2097119"/>
                              <a:gd name="connsiteY7" fmla="*/ 1795660 h 1925057"/>
                              <a:gd name="connsiteX8" fmla="*/ 67779 w 2097119"/>
                              <a:gd name="connsiteY8" fmla="*/ 733989 h 1925057"/>
                              <a:gd name="connsiteX9" fmla="*/ 1142549 w 2097119"/>
                              <a:gd name="connsiteY9" fmla="*/ 430381 h 1925057"/>
                              <a:gd name="connsiteX10" fmla="*/ 1142317 w 2097119"/>
                              <a:gd name="connsiteY10" fmla="*/ 147174 h 1925057"/>
                              <a:gd name="connsiteX11" fmla="*/ 1403136 w 2097119"/>
                              <a:gd name="connsiteY11" fmla="*/ 0 h 1925057"/>
                              <a:gd name="connsiteX12" fmla="*/ 1632208 w 2097119"/>
                              <a:gd name="connsiteY12" fmla="*/ 0 h 1925057"/>
                              <a:gd name="connsiteX0" fmla="*/ 1632208 w 2122481"/>
                              <a:gd name="connsiteY0" fmla="*/ 70343 h 1925057"/>
                              <a:gd name="connsiteX1" fmla="*/ 1252156 w 2122481"/>
                              <a:gd name="connsiteY1" fmla="*/ 387389 h 1925057"/>
                              <a:gd name="connsiteX2" fmla="*/ 1477428 w 2122481"/>
                              <a:gd name="connsiteY2" fmla="*/ 566248 h 1925057"/>
                              <a:gd name="connsiteX3" fmla="*/ 1963615 w 2122481"/>
                              <a:gd name="connsiteY3" fmla="*/ 589548 h 1925057"/>
                              <a:gd name="connsiteX4" fmla="*/ 1990964 w 2122481"/>
                              <a:gd name="connsiteY4" fmla="*/ 742892 h 1925057"/>
                              <a:gd name="connsiteX5" fmla="*/ 359218 w 2122481"/>
                              <a:gd name="connsiteY5" fmla="*/ 856019 h 1925057"/>
                              <a:gd name="connsiteX6" fmla="*/ 74250 w 2122481"/>
                              <a:gd name="connsiteY6" fmla="*/ 1925057 h 1925057"/>
                              <a:gd name="connsiteX7" fmla="*/ 108 w 2122481"/>
                              <a:gd name="connsiteY7" fmla="*/ 1795660 h 1925057"/>
                              <a:gd name="connsiteX8" fmla="*/ 67779 w 2122481"/>
                              <a:gd name="connsiteY8" fmla="*/ 733989 h 1925057"/>
                              <a:gd name="connsiteX9" fmla="*/ 1142549 w 2122481"/>
                              <a:gd name="connsiteY9" fmla="*/ 430381 h 1925057"/>
                              <a:gd name="connsiteX10" fmla="*/ 1142317 w 2122481"/>
                              <a:gd name="connsiteY10" fmla="*/ 147174 h 1925057"/>
                              <a:gd name="connsiteX11" fmla="*/ 1403136 w 2122481"/>
                              <a:gd name="connsiteY11" fmla="*/ 0 h 1925057"/>
                              <a:gd name="connsiteX12" fmla="*/ 1632208 w 2122481"/>
                              <a:gd name="connsiteY12" fmla="*/ 0 h 1925057"/>
                              <a:gd name="connsiteX0" fmla="*/ 1632435 w 2122708"/>
                              <a:gd name="connsiteY0" fmla="*/ 70343 h 1925057"/>
                              <a:gd name="connsiteX1" fmla="*/ 1252383 w 2122708"/>
                              <a:gd name="connsiteY1" fmla="*/ 387389 h 1925057"/>
                              <a:gd name="connsiteX2" fmla="*/ 1477655 w 2122708"/>
                              <a:gd name="connsiteY2" fmla="*/ 566248 h 1925057"/>
                              <a:gd name="connsiteX3" fmla="*/ 1963842 w 2122708"/>
                              <a:gd name="connsiteY3" fmla="*/ 589548 h 1925057"/>
                              <a:gd name="connsiteX4" fmla="*/ 1991191 w 2122708"/>
                              <a:gd name="connsiteY4" fmla="*/ 742892 h 1925057"/>
                              <a:gd name="connsiteX5" fmla="*/ 359445 w 2122708"/>
                              <a:gd name="connsiteY5" fmla="*/ 856019 h 1925057"/>
                              <a:gd name="connsiteX6" fmla="*/ 74477 w 2122708"/>
                              <a:gd name="connsiteY6" fmla="*/ 1925057 h 1925057"/>
                              <a:gd name="connsiteX7" fmla="*/ 335 w 2122708"/>
                              <a:gd name="connsiteY7" fmla="*/ 1795660 h 1925057"/>
                              <a:gd name="connsiteX8" fmla="*/ 16248 w 2122708"/>
                              <a:gd name="connsiteY8" fmla="*/ 1562125 h 1925057"/>
                              <a:gd name="connsiteX9" fmla="*/ 1142776 w 2122708"/>
                              <a:gd name="connsiteY9" fmla="*/ 430381 h 1925057"/>
                              <a:gd name="connsiteX10" fmla="*/ 1142544 w 2122708"/>
                              <a:gd name="connsiteY10" fmla="*/ 147174 h 1925057"/>
                              <a:gd name="connsiteX11" fmla="*/ 1403363 w 2122708"/>
                              <a:gd name="connsiteY11" fmla="*/ 0 h 1925057"/>
                              <a:gd name="connsiteX12" fmla="*/ 1632435 w 2122708"/>
                              <a:gd name="connsiteY12" fmla="*/ 0 h 1925057"/>
                              <a:gd name="connsiteX0" fmla="*/ 1632435 w 2122708"/>
                              <a:gd name="connsiteY0" fmla="*/ 70343 h 1925057"/>
                              <a:gd name="connsiteX1" fmla="*/ 1252383 w 2122708"/>
                              <a:gd name="connsiteY1" fmla="*/ 387389 h 1925057"/>
                              <a:gd name="connsiteX2" fmla="*/ 1477655 w 2122708"/>
                              <a:gd name="connsiteY2" fmla="*/ 566248 h 1925057"/>
                              <a:gd name="connsiteX3" fmla="*/ 1963842 w 2122708"/>
                              <a:gd name="connsiteY3" fmla="*/ 589548 h 1925057"/>
                              <a:gd name="connsiteX4" fmla="*/ 1991191 w 2122708"/>
                              <a:gd name="connsiteY4" fmla="*/ 742892 h 1925057"/>
                              <a:gd name="connsiteX5" fmla="*/ 359445 w 2122708"/>
                              <a:gd name="connsiteY5" fmla="*/ 856019 h 1925057"/>
                              <a:gd name="connsiteX6" fmla="*/ 74477 w 2122708"/>
                              <a:gd name="connsiteY6" fmla="*/ 1925057 h 1925057"/>
                              <a:gd name="connsiteX7" fmla="*/ 335 w 2122708"/>
                              <a:gd name="connsiteY7" fmla="*/ 1795660 h 1925057"/>
                              <a:gd name="connsiteX8" fmla="*/ 16248 w 2122708"/>
                              <a:gd name="connsiteY8" fmla="*/ 1562125 h 1925057"/>
                              <a:gd name="connsiteX9" fmla="*/ 1142776 w 2122708"/>
                              <a:gd name="connsiteY9" fmla="*/ 430381 h 1925057"/>
                              <a:gd name="connsiteX10" fmla="*/ 1142544 w 2122708"/>
                              <a:gd name="connsiteY10" fmla="*/ 147174 h 1925057"/>
                              <a:gd name="connsiteX11" fmla="*/ 1403363 w 2122708"/>
                              <a:gd name="connsiteY11" fmla="*/ 0 h 1925057"/>
                              <a:gd name="connsiteX12" fmla="*/ 1632435 w 2122708"/>
                              <a:gd name="connsiteY12" fmla="*/ 0 h 1925057"/>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4477 w 2122708"/>
                              <a:gd name="connsiteY6" fmla="*/ 1890551 h 1890551"/>
                              <a:gd name="connsiteX7" fmla="*/ 335 w 2122708"/>
                              <a:gd name="connsiteY7" fmla="*/ 1795660 h 1890551"/>
                              <a:gd name="connsiteX8" fmla="*/ 16248 w 2122708"/>
                              <a:gd name="connsiteY8" fmla="*/ 1562125 h 1890551"/>
                              <a:gd name="connsiteX9" fmla="*/ 1142776 w 2122708"/>
                              <a:gd name="connsiteY9" fmla="*/ 430381 h 1890551"/>
                              <a:gd name="connsiteX10" fmla="*/ 1142544 w 2122708"/>
                              <a:gd name="connsiteY10" fmla="*/ 147174 h 1890551"/>
                              <a:gd name="connsiteX11" fmla="*/ 1403363 w 2122708"/>
                              <a:gd name="connsiteY11" fmla="*/ 0 h 1890551"/>
                              <a:gd name="connsiteX12" fmla="*/ 1632435 w 2122708"/>
                              <a:gd name="connsiteY12"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26532 w 2122708"/>
                              <a:gd name="connsiteY6" fmla="*/ 1735913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959052"/>
                              <a:gd name="connsiteX1" fmla="*/ 1252383 w 2122708"/>
                              <a:gd name="connsiteY1" fmla="*/ 387389 h 1959052"/>
                              <a:gd name="connsiteX2" fmla="*/ 1477655 w 2122708"/>
                              <a:gd name="connsiteY2" fmla="*/ 566248 h 1959052"/>
                              <a:gd name="connsiteX3" fmla="*/ 1963842 w 2122708"/>
                              <a:gd name="connsiteY3" fmla="*/ 589548 h 1959052"/>
                              <a:gd name="connsiteX4" fmla="*/ 1991191 w 2122708"/>
                              <a:gd name="connsiteY4" fmla="*/ 742892 h 1959052"/>
                              <a:gd name="connsiteX5" fmla="*/ 359445 w 2122708"/>
                              <a:gd name="connsiteY5" fmla="*/ 856019 h 1959052"/>
                              <a:gd name="connsiteX6" fmla="*/ 704502 w 2122708"/>
                              <a:gd name="connsiteY6" fmla="*/ 1882562 h 1959052"/>
                              <a:gd name="connsiteX7" fmla="*/ 74477 w 2122708"/>
                              <a:gd name="connsiteY7" fmla="*/ 1890551 h 1959052"/>
                              <a:gd name="connsiteX8" fmla="*/ 335 w 2122708"/>
                              <a:gd name="connsiteY8" fmla="*/ 1795660 h 1959052"/>
                              <a:gd name="connsiteX9" fmla="*/ 16248 w 2122708"/>
                              <a:gd name="connsiteY9" fmla="*/ 1562125 h 1959052"/>
                              <a:gd name="connsiteX10" fmla="*/ 1142776 w 2122708"/>
                              <a:gd name="connsiteY10" fmla="*/ 430381 h 1959052"/>
                              <a:gd name="connsiteX11" fmla="*/ 1142544 w 2122708"/>
                              <a:gd name="connsiteY11" fmla="*/ 147174 h 1959052"/>
                              <a:gd name="connsiteX12" fmla="*/ 1403363 w 2122708"/>
                              <a:gd name="connsiteY12" fmla="*/ 0 h 1959052"/>
                              <a:gd name="connsiteX13" fmla="*/ 1632435 w 2122708"/>
                              <a:gd name="connsiteY13" fmla="*/ 0 h 1959052"/>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04502 w 2122708"/>
                              <a:gd name="connsiteY6" fmla="*/ 1882562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04502 w 2122708"/>
                              <a:gd name="connsiteY6" fmla="*/ 1882562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04502 w 2122708"/>
                              <a:gd name="connsiteY6" fmla="*/ 1882562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497468 w 2122708"/>
                              <a:gd name="connsiteY6" fmla="*/ 1485747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84613"/>
                              <a:gd name="connsiteX1" fmla="*/ 1252383 w 2122708"/>
                              <a:gd name="connsiteY1" fmla="*/ 387389 h 1884613"/>
                              <a:gd name="connsiteX2" fmla="*/ 1477655 w 2122708"/>
                              <a:gd name="connsiteY2" fmla="*/ 566248 h 1884613"/>
                              <a:gd name="connsiteX3" fmla="*/ 1963842 w 2122708"/>
                              <a:gd name="connsiteY3" fmla="*/ 589548 h 1884613"/>
                              <a:gd name="connsiteX4" fmla="*/ 1991191 w 2122708"/>
                              <a:gd name="connsiteY4" fmla="*/ 742892 h 1884613"/>
                              <a:gd name="connsiteX5" fmla="*/ 359445 w 2122708"/>
                              <a:gd name="connsiteY5" fmla="*/ 856019 h 1884613"/>
                              <a:gd name="connsiteX6" fmla="*/ 161038 w 2122708"/>
                              <a:gd name="connsiteY6" fmla="*/ 1684155 h 1884613"/>
                              <a:gd name="connsiteX7" fmla="*/ 704502 w 2122708"/>
                              <a:gd name="connsiteY7" fmla="*/ 1882562 h 1884613"/>
                              <a:gd name="connsiteX8" fmla="*/ 21038 w 2122708"/>
                              <a:gd name="connsiteY8" fmla="*/ 1884613 h 1884613"/>
                              <a:gd name="connsiteX9" fmla="*/ 335 w 2122708"/>
                              <a:gd name="connsiteY9" fmla="*/ 1795660 h 1884613"/>
                              <a:gd name="connsiteX10" fmla="*/ 16248 w 2122708"/>
                              <a:gd name="connsiteY10" fmla="*/ 1562125 h 1884613"/>
                              <a:gd name="connsiteX11" fmla="*/ 1142776 w 2122708"/>
                              <a:gd name="connsiteY11" fmla="*/ 430381 h 1884613"/>
                              <a:gd name="connsiteX12" fmla="*/ 1142544 w 2122708"/>
                              <a:gd name="connsiteY12" fmla="*/ 147174 h 1884613"/>
                              <a:gd name="connsiteX13" fmla="*/ 1403363 w 2122708"/>
                              <a:gd name="connsiteY13" fmla="*/ 0 h 1884613"/>
                              <a:gd name="connsiteX14" fmla="*/ 1632435 w 2122708"/>
                              <a:gd name="connsiteY14" fmla="*/ 0 h 1884613"/>
                              <a:gd name="connsiteX0" fmla="*/ 1632435 w 2122708"/>
                              <a:gd name="connsiteY0" fmla="*/ 70343 h 1884613"/>
                              <a:gd name="connsiteX1" fmla="*/ 1252383 w 2122708"/>
                              <a:gd name="connsiteY1" fmla="*/ 387389 h 1884613"/>
                              <a:gd name="connsiteX2" fmla="*/ 1477655 w 2122708"/>
                              <a:gd name="connsiteY2" fmla="*/ 566248 h 1884613"/>
                              <a:gd name="connsiteX3" fmla="*/ 1963842 w 2122708"/>
                              <a:gd name="connsiteY3" fmla="*/ 589548 h 1884613"/>
                              <a:gd name="connsiteX4" fmla="*/ 1991191 w 2122708"/>
                              <a:gd name="connsiteY4" fmla="*/ 742892 h 1884613"/>
                              <a:gd name="connsiteX5" fmla="*/ 359445 w 2122708"/>
                              <a:gd name="connsiteY5" fmla="*/ 856019 h 1884613"/>
                              <a:gd name="connsiteX6" fmla="*/ 161038 w 2122708"/>
                              <a:gd name="connsiteY6" fmla="*/ 1684155 h 1884613"/>
                              <a:gd name="connsiteX7" fmla="*/ 704502 w 2122708"/>
                              <a:gd name="connsiteY7" fmla="*/ 1882562 h 1884613"/>
                              <a:gd name="connsiteX8" fmla="*/ 21038 w 2122708"/>
                              <a:gd name="connsiteY8" fmla="*/ 1884613 h 1884613"/>
                              <a:gd name="connsiteX9" fmla="*/ 335 w 2122708"/>
                              <a:gd name="connsiteY9" fmla="*/ 1795660 h 1884613"/>
                              <a:gd name="connsiteX10" fmla="*/ 16248 w 2122708"/>
                              <a:gd name="connsiteY10" fmla="*/ 1562125 h 1884613"/>
                              <a:gd name="connsiteX11" fmla="*/ 1142776 w 2122708"/>
                              <a:gd name="connsiteY11" fmla="*/ 430381 h 1884613"/>
                              <a:gd name="connsiteX12" fmla="*/ 1142544 w 2122708"/>
                              <a:gd name="connsiteY12" fmla="*/ 147174 h 1884613"/>
                              <a:gd name="connsiteX13" fmla="*/ 1403363 w 2122708"/>
                              <a:gd name="connsiteY13" fmla="*/ 0 h 1884613"/>
                              <a:gd name="connsiteX14" fmla="*/ 1632435 w 2122708"/>
                              <a:gd name="connsiteY14" fmla="*/ 0 h 1884613"/>
                              <a:gd name="connsiteX0" fmla="*/ 1632435 w 2117324"/>
                              <a:gd name="connsiteY0" fmla="*/ 70343 h 1884613"/>
                              <a:gd name="connsiteX1" fmla="*/ 1252383 w 2117324"/>
                              <a:gd name="connsiteY1" fmla="*/ 387389 h 1884613"/>
                              <a:gd name="connsiteX2" fmla="*/ 1477655 w 2117324"/>
                              <a:gd name="connsiteY2" fmla="*/ 566248 h 1884613"/>
                              <a:gd name="connsiteX3" fmla="*/ 1963842 w 2117324"/>
                              <a:gd name="connsiteY3" fmla="*/ 589548 h 1884613"/>
                              <a:gd name="connsiteX4" fmla="*/ 1991191 w 2117324"/>
                              <a:gd name="connsiteY4" fmla="*/ 742892 h 1884613"/>
                              <a:gd name="connsiteX5" fmla="*/ 432597 w 2117324"/>
                              <a:gd name="connsiteY5" fmla="*/ 731661 h 1884613"/>
                              <a:gd name="connsiteX6" fmla="*/ 161038 w 2117324"/>
                              <a:gd name="connsiteY6" fmla="*/ 1684155 h 1884613"/>
                              <a:gd name="connsiteX7" fmla="*/ 704502 w 2117324"/>
                              <a:gd name="connsiteY7" fmla="*/ 1882562 h 1884613"/>
                              <a:gd name="connsiteX8" fmla="*/ 21038 w 2117324"/>
                              <a:gd name="connsiteY8" fmla="*/ 1884613 h 1884613"/>
                              <a:gd name="connsiteX9" fmla="*/ 335 w 2117324"/>
                              <a:gd name="connsiteY9" fmla="*/ 1795660 h 1884613"/>
                              <a:gd name="connsiteX10" fmla="*/ 16248 w 2117324"/>
                              <a:gd name="connsiteY10" fmla="*/ 1562125 h 1884613"/>
                              <a:gd name="connsiteX11" fmla="*/ 1142776 w 2117324"/>
                              <a:gd name="connsiteY11" fmla="*/ 430381 h 1884613"/>
                              <a:gd name="connsiteX12" fmla="*/ 1142544 w 2117324"/>
                              <a:gd name="connsiteY12" fmla="*/ 147174 h 1884613"/>
                              <a:gd name="connsiteX13" fmla="*/ 1403363 w 2117324"/>
                              <a:gd name="connsiteY13" fmla="*/ 0 h 1884613"/>
                              <a:gd name="connsiteX14" fmla="*/ 1632435 w 2117324"/>
                              <a:gd name="connsiteY14" fmla="*/ 0 h 1884613"/>
                              <a:gd name="connsiteX0" fmla="*/ 1632435 w 2117324"/>
                              <a:gd name="connsiteY0" fmla="*/ 70343 h 1884613"/>
                              <a:gd name="connsiteX1" fmla="*/ 1252383 w 2117324"/>
                              <a:gd name="connsiteY1" fmla="*/ 387389 h 1884613"/>
                              <a:gd name="connsiteX2" fmla="*/ 1477655 w 2117324"/>
                              <a:gd name="connsiteY2" fmla="*/ 566248 h 1884613"/>
                              <a:gd name="connsiteX3" fmla="*/ 1963842 w 2117324"/>
                              <a:gd name="connsiteY3" fmla="*/ 589548 h 1884613"/>
                              <a:gd name="connsiteX4" fmla="*/ 1991191 w 2117324"/>
                              <a:gd name="connsiteY4" fmla="*/ 742892 h 1884613"/>
                              <a:gd name="connsiteX5" fmla="*/ 432597 w 2117324"/>
                              <a:gd name="connsiteY5" fmla="*/ 731661 h 1884613"/>
                              <a:gd name="connsiteX6" fmla="*/ 161038 w 2117324"/>
                              <a:gd name="connsiteY6" fmla="*/ 1684155 h 1884613"/>
                              <a:gd name="connsiteX7" fmla="*/ 704502 w 2117324"/>
                              <a:gd name="connsiteY7" fmla="*/ 1882562 h 1884613"/>
                              <a:gd name="connsiteX8" fmla="*/ 21038 w 2117324"/>
                              <a:gd name="connsiteY8" fmla="*/ 1884613 h 1884613"/>
                              <a:gd name="connsiteX9" fmla="*/ 335 w 2117324"/>
                              <a:gd name="connsiteY9" fmla="*/ 1795660 h 1884613"/>
                              <a:gd name="connsiteX10" fmla="*/ 16248 w 2117324"/>
                              <a:gd name="connsiteY10" fmla="*/ 1562125 h 1884613"/>
                              <a:gd name="connsiteX11" fmla="*/ 1142776 w 2117324"/>
                              <a:gd name="connsiteY11" fmla="*/ 430381 h 1884613"/>
                              <a:gd name="connsiteX12" fmla="*/ 1142544 w 2117324"/>
                              <a:gd name="connsiteY12" fmla="*/ 147174 h 1884613"/>
                              <a:gd name="connsiteX13" fmla="*/ 1403363 w 2117324"/>
                              <a:gd name="connsiteY13" fmla="*/ 0 h 1884613"/>
                              <a:gd name="connsiteX14" fmla="*/ 1632435 w 2117324"/>
                              <a:gd name="connsiteY14" fmla="*/ 0 h 1884613"/>
                              <a:gd name="connsiteX0" fmla="*/ 1632435 w 2117324"/>
                              <a:gd name="connsiteY0" fmla="*/ 70343 h 1884613"/>
                              <a:gd name="connsiteX1" fmla="*/ 1252383 w 2117324"/>
                              <a:gd name="connsiteY1" fmla="*/ 387389 h 1884613"/>
                              <a:gd name="connsiteX2" fmla="*/ 1477655 w 2117324"/>
                              <a:gd name="connsiteY2" fmla="*/ 566248 h 1884613"/>
                              <a:gd name="connsiteX3" fmla="*/ 1963842 w 2117324"/>
                              <a:gd name="connsiteY3" fmla="*/ 589548 h 1884613"/>
                              <a:gd name="connsiteX4" fmla="*/ 1991191 w 2117324"/>
                              <a:gd name="connsiteY4" fmla="*/ 742892 h 1884613"/>
                              <a:gd name="connsiteX5" fmla="*/ 432597 w 2117324"/>
                              <a:gd name="connsiteY5" fmla="*/ 731661 h 1884613"/>
                              <a:gd name="connsiteX6" fmla="*/ 161038 w 2117324"/>
                              <a:gd name="connsiteY6" fmla="*/ 1684155 h 1884613"/>
                              <a:gd name="connsiteX7" fmla="*/ 704502 w 2117324"/>
                              <a:gd name="connsiteY7" fmla="*/ 1882562 h 1884613"/>
                              <a:gd name="connsiteX8" fmla="*/ 21038 w 2117324"/>
                              <a:gd name="connsiteY8" fmla="*/ 1884613 h 1884613"/>
                              <a:gd name="connsiteX9" fmla="*/ 335 w 2117324"/>
                              <a:gd name="connsiteY9" fmla="*/ 1795660 h 1884613"/>
                              <a:gd name="connsiteX10" fmla="*/ 16248 w 2117324"/>
                              <a:gd name="connsiteY10" fmla="*/ 1562125 h 1884613"/>
                              <a:gd name="connsiteX11" fmla="*/ 1142776 w 2117324"/>
                              <a:gd name="connsiteY11" fmla="*/ 430381 h 1884613"/>
                              <a:gd name="connsiteX12" fmla="*/ 1142544 w 2117324"/>
                              <a:gd name="connsiteY12" fmla="*/ 147174 h 1884613"/>
                              <a:gd name="connsiteX13" fmla="*/ 1403363 w 2117324"/>
                              <a:gd name="connsiteY13" fmla="*/ 0 h 1884613"/>
                              <a:gd name="connsiteX14" fmla="*/ 1632435 w 2117324"/>
                              <a:gd name="connsiteY14" fmla="*/ 0 h 1884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117324" h="1884613">
                                <a:moveTo>
                                  <a:pt x="1632435" y="70343"/>
                                </a:moveTo>
                                <a:cubicBezTo>
                                  <a:pt x="1140916" y="85965"/>
                                  <a:pt x="1257708" y="195556"/>
                                  <a:pt x="1252383" y="387389"/>
                                </a:cubicBezTo>
                                <a:cubicBezTo>
                                  <a:pt x="1247058" y="579222"/>
                                  <a:pt x="1311578" y="556306"/>
                                  <a:pt x="1477655" y="566248"/>
                                </a:cubicBezTo>
                                <a:cubicBezTo>
                                  <a:pt x="1643732" y="576190"/>
                                  <a:pt x="1878253" y="560107"/>
                                  <a:pt x="1963842" y="589548"/>
                                </a:cubicBezTo>
                                <a:cubicBezTo>
                                  <a:pt x="2049431" y="618989"/>
                                  <a:pt x="2246398" y="719207"/>
                                  <a:pt x="1991191" y="742892"/>
                                </a:cubicBezTo>
                                <a:cubicBezTo>
                                  <a:pt x="1735984" y="766577"/>
                                  <a:pt x="922952" y="717580"/>
                                  <a:pt x="432597" y="731661"/>
                                </a:cubicBezTo>
                                <a:cubicBezTo>
                                  <a:pt x="190959" y="731111"/>
                                  <a:pt x="103528" y="1513064"/>
                                  <a:pt x="161038" y="1684155"/>
                                </a:cubicBezTo>
                                <a:cubicBezTo>
                                  <a:pt x="227174" y="1820740"/>
                                  <a:pt x="697362" y="1633940"/>
                                  <a:pt x="704502" y="1882562"/>
                                </a:cubicBezTo>
                                <a:cubicBezTo>
                                  <a:pt x="355082" y="1865203"/>
                                  <a:pt x="249889" y="1880593"/>
                                  <a:pt x="21038" y="1884613"/>
                                </a:cubicBezTo>
                                <a:lnTo>
                                  <a:pt x="335" y="1795660"/>
                                </a:lnTo>
                                <a:cubicBezTo>
                                  <a:pt x="-2987" y="1760947"/>
                                  <a:pt x="19570" y="1596838"/>
                                  <a:pt x="16248" y="1562125"/>
                                </a:cubicBezTo>
                                <a:cubicBezTo>
                                  <a:pt x="21406" y="106867"/>
                                  <a:pt x="1152568" y="723616"/>
                                  <a:pt x="1142776" y="430381"/>
                                </a:cubicBezTo>
                                <a:cubicBezTo>
                                  <a:pt x="1139979" y="130369"/>
                                  <a:pt x="1152073" y="440874"/>
                                  <a:pt x="1142544" y="147174"/>
                                </a:cubicBezTo>
                                <a:cubicBezTo>
                                  <a:pt x="1142367" y="-6773"/>
                                  <a:pt x="1348474" y="3662"/>
                                  <a:pt x="1403363" y="0"/>
                                </a:cubicBezTo>
                                <a:cubicBezTo>
                                  <a:pt x="1652839" y="3003"/>
                                  <a:pt x="1230801" y="8061"/>
                                  <a:pt x="1632435" y="0"/>
                                </a:cubicBezTo>
                              </a:path>
                            </a:pathLst>
                          </a:custGeom>
                          <a:no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bgerundetes Rechteck 4"/>
                        <wps:cNvSpPr/>
                        <wps:spPr>
                          <a:xfrm>
                            <a:off x="2263739" y="855716"/>
                            <a:ext cx="109879" cy="216605"/>
                          </a:xfrm>
                          <a:prstGeom prst="roundRect">
                            <a:avLst/>
                          </a:prstGeom>
                          <a:solidFill>
                            <a:srgbClr val="FFFF00"/>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2416440" y="1200394"/>
                            <a:ext cx="95097" cy="1975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Gewinkelte Verbindung 6"/>
                        <wps:cNvCnPr>
                          <a:stCxn id="5" idx="0"/>
                        </wps:cNvCnPr>
                        <wps:spPr>
                          <a:xfrm rot="16200000" flipV="1">
                            <a:off x="2341091" y="1077496"/>
                            <a:ext cx="128074" cy="117722"/>
                          </a:xfrm>
                          <a:prstGeom prst="bentConnector3">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 name="Gerade Verbindung 7"/>
                        <wps:cNvCnPr/>
                        <wps:spPr>
                          <a:xfrm flipH="1">
                            <a:off x="2296745" y="1072321"/>
                            <a:ext cx="3354" cy="39004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 name="Gerade Verbindung 9"/>
                        <wps:cNvCnPr>
                          <a:stCxn id="5" idx="2"/>
                        </wps:cNvCnPr>
                        <wps:spPr>
                          <a:xfrm>
                            <a:off x="2463989" y="1397904"/>
                            <a:ext cx="1" cy="6446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 name="Gerade Verbindung 10"/>
                        <wps:cNvCnPr/>
                        <wps:spPr>
                          <a:xfrm flipH="1">
                            <a:off x="2300099" y="1462367"/>
                            <a:ext cx="163892" cy="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1" name="Gerade Verbindung 11"/>
                        <wps:cNvCnPr/>
                        <wps:spPr>
                          <a:xfrm>
                            <a:off x="294504" y="2070159"/>
                            <a:ext cx="0" cy="57635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2" name="Gerade Verbindung 12"/>
                        <wps:cNvCnPr/>
                        <wps:spPr>
                          <a:xfrm>
                            <a:off x="294504" y="2646515"/>
                            <a:ext cx="919424"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3" name="Gerade Verbindung 13"/>
                        <wps:cNvCnPr/>
                        <wps:spPr>
                          <a:xfrm flipV="1">
                            <a:off x="1213928" y="2072634"/>
                            <a:ext cx="0" cy="57388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4" name="Rechteck 14"/>
                        <wps:cNvSpPr/>
                        <wps:spPr>
                          <a:xfrm>
                            <a:off x="353744" y="2122410"/>
                            <a:ext cx="126655" cy="524104"/>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549867" y="2122640"/>
                            <a:ext cx="126365" cy="52387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756696" y="2122640"/>
                            <a:ext cx="126365" cy="52387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977517" y="2122640"/>
                            <a:ext cx="126365" cy="52387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Gerade Verbindung 18"/>
                        <wps:cNvCnPr/>
                        <wps:spPr>
                          <a:xfrm flipV="1">
                            <a:off x="251386" y="2069702"/>
                            <a:ext cx="1017808" cy="45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 name="Rechteck 19"/>
                        <wps:cNvSpPr/>
                        <wps:spPr>
                          <a:xfrm>
                            <a:off x="319625" y="1965564"/>
                            <a:ext cx="110532" cy="10459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hteck 20"/>
                        <wps:cNvSpPr/>
                        <wps:spPr>
                          <a:xfrm>
                            <a:off x="1063244" y="1965563"/>
                            <a:ext cx="110490" cy="104140"/>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Textfeld 5"/>
                        <wps:cNvSpPr txBox="1"/>
                        <wps:spPr>
                          <a:xfrm>
                            <a:off x="2463991" y="1178520"/>
                            <a:ext cx="26543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Abgerundetes Rechteck 22"/>
                        <wps:cNvSpPr/>
                        <wps:spPr>
                          <a:xfrm>
                            <a:off x="1525204" y="820929"/>
                            <a:ext cx="109855" cy="216535"/>
                          </a:xfrm>
                          <a:prstGeom prst="roundRect">
                            <a:avLst/>
                          </a:prstGeom>
                          <a:solidFill>
                            <a:srgbClr val="FFFF00"/>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pPr>
                                <w:pStyle w:val="Standard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Gerade Verbindung mit Pfeil 23"/>
                        <wps:cNvCnPr/>
                        <wps:spPr>
                          <a:xfrm>
                            <a:off x="1785788" y="939296"/>
                            <a:ext cx="74295" cy="0"/>
                          </a:xfrm>
                          <a:prstGeom prst="straightConnector1">
                            <a:avLst/>
                          </a:prstGeom>
                          <a:ln w="28575">
                            <a:solidFill>
                              <a:srgbClr val="FF000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4" name="Gewinkelte Verbindung 24"/>
                        <wps:cNvCnPr>
                          <a:stCxn id="22" idx="2"/>
                          <a:endCxn id="27" idx="3"/>
                        </wps:cNvCnPr>
                        <wps:spPr>
                          <a:xfrm rot="16200000" flipH="1">
                            <a:off x="1624900" y="992695"/>
                            <a:ext cx="1480934" cy="1570471"/>
                          </a:xfrm>
                          <a:prstGeom prst="bentConnector2">
                            <a:avLst/>
                          </a:prstGeom>
                          <a:ln w="28575"/>
                        </wps:spPr>
                        <wps:style>
                          <a:lnRef idx="1">
                            <a:schemeClr val="dk1"/>
                          </a:lnRef>
                          <a:fillRef idx="0">
                            <a:schemeClr val="dk1"/>
                          </a:fillRef>
                          <a:effectRef idx="0">
                            <a:schemeClr val="dk1"/>
                          </a:effectRef>
                          <a:fontRef idx="minor">
                            <a:schemeClr val="tx1"/>
                          </a:fontRef>
                        </wps:style>
                        <wps:bodyPr/>
                      </wps:wsp>
                      <wps:wsp>
                        <wps:cNvPr id="25" name="Rechteck 25"/>
                        <wps:cNvSpPr/>
                        <wps:spPr>
                          <a:xfrm flipH="1">
                            <a:off x="5107126" y="972202"/>
                            <a:ext cx="470535" cy="32067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Parallelogramm 26"/>
                        <wps:cNvSpPr/>
                        <wps:spPr>
                          <a:xfrm flipH="1">
                            <a:off x="5107761" y="1292877"/>
                            <a:ext cx="572770" cy="238760"/>
                          </a:xfrm>
                          <a:prstGeom prst="parallelogram">
                            <a:avLst>
                              <a:gd name="adj" fmla="val 42143"/>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hteck 27"/>
                        <wps:cNvSpPr/>
                        <wps:spPr>
                          <a:xfrm flipH="1">
                            <a:off x="3150603" y="2356155"/>
                            <a:ext cx="324485" cy="32448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Gerade Verbindung 28"/>
                        <wps:cNvCnPr/>
                        <wps:spPr>
                          <a:xfrm flipV="1">
                            <a:off x="3150321" y="2355913"/>
                            <a:ext cx="324144" cy="324442"/>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 name="Gewinkelte Verbindung 29"/>
                        <wps:cNvCnPr>
                          <a:endCxn id="26" idx="2"/>
                        </wps:cNvCnPr>
                        <wps:spPr>
                          <a:xfrm flipV="1">
                            <a:off x="3495675" y="1412257"/>
                            <a:ext cx="1662396" cy="1111868"/>
                          </a:xfrm>
                          <a:prstGeom prst="bentConnector3">
                            <a:avLst>
                              <a:gd name="adj1" fmla="val 50000"/>
                            </a:avLst>
                          </a:prstGeom>
                          <a:ln w="28575"/>
                        </wps:spPr>
                        <wps:style>
                          <a:lnRef idx="1">
                            <a:schemeClr val="dk1"/>
                          </a:lnRef>
                          <a:fillRef idx="0">
                            <a:schemeClr val="dk1"/>
                          </a:fillRef>
                          <a:effectRef idx="0">
                            <a:schemeClr val="dk1"/>
                          </a:effectRef>
                          <a:fontRef idx="minor">
                            <a:schemeClr val="tx1"/>
                          </a:fontRef>
                        </wps:style>
                        <wps:bodyPr/>
                      </wps:wsp>
                      <wps:wsp>
                        <wps:cNvPr id="30" name="Textfeld 5"/>
                        <wps:cNvSpPr txBox="1"/>
                        <wps:spPr>
                          <a:xfrm flipH="1">
                            <a:off x="3631638" y="2273383"/>
                            <a:ext cx="64643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PCMCIA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 name="Rechteck 31"/>
                        <wps:cNvSpPr/>
                        <wps:spPr>
                          <a:xfrm flipH="1">
                            <a:off x="2823570" y="1013477"/>
                            <a:ext cx="1090061" cy="515620"/>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r>
                                <w:rPr>
                                  <w:szCs w:val="22"/>
                                </w:rPr>
                                <w:t>Agilent 34972A multimeter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Textfeld 5"/>
                        <wps:cNvSpPr txBox="1"/>
                        <wps:spPr>
                          <a:xfrm flipH="1">
                            <a:off x="3886119" y="1129907"/>
                            <a:ext cx="68707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Ethernet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feld 5"/>
                        <wps:cNvSpPr txBox="1"/>
                        <wps:spPr>
                          <a:xfrm flipH="1">
                            <a:off x="1563764" y="2305546"/>
                            <a:ext cx="854075"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sidRPr="002D339A">
                                <w:t>CAN</w:t>
                              </w:r>
                              <w:r>
                                <w:t xml:space="preserve">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Gerade Verbindung 34"/>
                        <wps:cNvCnPr/>
                        <wps:spPr>
                          <a:xfrm flipH="1">
                            <a:off x="2463768" y="1137222"/>
                            <a:ext cx="359549" cy="0"/>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wps:wsp>
                        <wps:cNvPr id="35" name="Gerade Verbindung 35"/>
                        <wps:cNvCnPr/>
                        <wps:spPr>
                          <a:xfrm flipH="1">
                            <a:off x="2471456" y="1462354"/>
                            <a:ext cx="35941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36" name="Gerade Verbindung 36"/>
                        <wps:cNvCnPr/>
                        <wps:spPr>
                          <a:xfrm flipH="1">
                            <a:off x="3150039" y="2929522"/>
                            <a:ext cx="282" cy="21374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7" name="Gerade Verbindung 37"/>
                        <wps:cNvCnPr/>
                        <wps:spPr>
                          <a:xfrm>
                            <a:off x="3182152" y="2899676"/>
                            <a:ext cx="24543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8" name="Gerade Verbindung 38"/>
                        <wps:cNvCnPr/>
                        <wps:spPr>
                          <a:xfrm flipH="1">
                            <a:off x="3474154" y="2929683"/>
                            <a:ext cx="623" cy="21358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9" name="Gerade Verbindung 39"/>
                        <wps:cNvCnPr/>
                        <wps:spPr>
                          <a:xfrm flipH="1">
                            <a:off x="3338824" y="3232504"/>
                            <a:ext cx="88758"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0" name="Gerade Verbindung 40"/>
                        <wps:cNvCnPr/>
                        <wps:spPr>
                          <a:xfrm flipH="1">
                            <a:off x="3205646" y="3232516"/>
                            <a:ext cx="8826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1" name="Gerade Verbindung 41"/>
                        <wps:cNvCnPr/>
                        <wps:spPr>
                          <a:xfrm>
                            <a:off x="3243822" y="3232334"/>
                            <a:ext cx="0" cy="190175"/>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42" name="Gerade Verbindung 42"/>
                        <wps:cNvCnPr/>
                        <wps:spPr>
                          <a:xfrm flipH="1" flipV="1">
                            <a:off x="1525088" y="3421554"/>
                            <a:ext cx="1718197" cy="572"/>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43" name="Gerade Verbindung 43"/>
                        <wps:cNvCnPr/>
                        <wps:spPr>
                          <a:xfrm>
                            <a:off x="1524972" y="1024255"/>
                            <a:ext cx="0" cy="2397487"/>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44" name="Textfeld 5"/>
                        <wps:cNvSpPr txBox="1"/>
                        <wps:spPr>
                          <a:xfrm flipH="1">
                            <a:off x="1509626" y="3168593"/>
                            <a:ext cx="92456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sidRPr="002D339A">
                                <w:t>PWM</w:t>
                              </w:r>
                              <w:r>
                                <w:t xml:space="preserve">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feld 5"/>
                        <wps:cNvSpPr txBox="1"/>
                        <wps:spPr>
                          <a:xfrm flipH="1">
                            <a:off x="3609572" y="2806681"/>
                            <a:ext cx="68707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Ethernet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Gerade Verbindung 46"/>
                        <wps:cNvCnPr/>
                        <wps:spPr>
                          <a:xfrm>
                            <a:off x="3473891" y="3050275"/>
                            <a:ext cx="1261882"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7" name="Gerade Verbindung 47"/>
                        <wps:cNvCnPr/>
                        <wps:spPr>
                          <a:xfrm flipH="1" flipV="1">
                            <a:off x="4735027" y="1474668"/>
                            <a:ext cx="1" cy="157524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8" name="Gerade Verbindung 48"/>
                        <wps:cNvCnPr/>
                        <wps:spPr>
                          <a:xfrm>
                            <a:off x="4724400" y="1467951"/>
                            <a:ext cx="44767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9" name="Gerade Verbindung 49"/>
                        <wps:cNvCnPr/>
                        <wps:spPr>
                          <a:xfrm>
                            <a:off x="1634811" y="1037350"/>
                            <a:ext cx="124" cy="115622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0" name="Gerade Verbindung 50"/>
                        <wps:cNvCnPr/>
                        <wps:spPr>
                          <a:xfrm flipH="1">
                            <a:off x="3091205" y="1536192"/>
                            <a:ext cx="3124" cy="66154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1" name="Gerade Verbindung 51"/>
                        <wps:cNvCnPr/>
                        <wps:spPr>
                          <a:xfrm flipH="1">
                            <a:off x="1642262" y="2197735"/>
                            <a:ext cx="1448944"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2" name="Rechteck 52"/>
                        <wps:cNvSpPr/>
                        <wps:spPr>
                          <a:xfrm>
                            <a:off x="2988634" y="88262"/>
                            <a:ext cx="1126721" cy="76740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Gerade Verbindung 53"/>
                        <wps:cNvCnPr/>
                        <wps:spPr>
                          <a:xfrm flipH="1" flipV="1">
                            <a:off x="2014556" y="195247"/>
                            <a:ext cx="974078" cy="112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4" name="Textfeld 5"/>
                        <wps:cNvSpPr txBox="1"/>
                        <wps:spPr>
                          <a:xfrm>
                            <a:off x="3003383" y="90652"/>
                            <a:ext cx="848360"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Pr>
                                <w:rPr>
                                  <w:szCs w:val="22"/>
                                </w:rPr>
                              </w:pPr>
                              <w:proofErr w:type="spellStart"/>
                              <w:r>
                                <w:rPr>
                                  <w:szCs w:val="22"/>
                                </w:rPr>
                                <w:t>Evaluator</w:t>
                              </w:r>
                              <w:proofErr w:type="spellEnd"/>
                              <w:r>
                                <w:rPr>
                                  <w:szCs w:val="22"/>
                                </w:rPr>
                                <w:t>-B</w:t>
                              </w:r>
                            </w:p>
                            <w:p w:rsidR="002757A3" w:rsidRDefault="002757A3" w:rsidP="00C372F6">
                              <w:pPr>
                                <w:rPr>
                                  <w:szCs w:val="22"/>
                                </w:rPr>
                              </w:pPr>
                              <w:r>
                                <w:rPr>
                                  <w:szCs w:val="22"/>
                                </w:rPr>
                                <w:t xml:space="preserve">Test </w:t>
                              </w:r>
                              <w:proofErr w:type="spellStart"/>
                              <w:r>
                                <w:rPr>
                                  <w:szCs w:val="22"/>
                                </w:rPr>
                                <w:t>bench</w:t>
                              </w:r>
                              <w:proofErr w:type="spellEnd"/>
                            </w:p>
                            <w:p w:rsidR="002757A3" w:rsidRDefault="002757A3" w:rsidP="00C372F6">
                              <w:pPr>
                                <w:rPr>
                                  <w:szCs w:val="22"/>
                                </w:rPr>
                              </w:pPr>
                              <w:r>
                                <w:rPr>
                                  <w:szCs w:val="22"/>
                                </w:rPr>
                                <w:t>0..5V</w:t>
                              </w:r>
                            </w:p>
                            <w:p w:rsidR="002757A3" w:rsidRDefault="002757A3" w:rsidP="00C372F6">
                              <w:r>
                                <w:rPr>
                                  <w:szCs w:val="22"/>
                                </w:rPr>
                                <w:t>0..600A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Gerade Verbindung 55"/>
                        <wps:cNvCnPr/>
                        <wps:spPr>
                          <a:xfrm flipH="1" flipV="1">
                            <a:off x="2012829" y="275534"/>
                            <a:ext cx="973455" cy="63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6" name="Textfeld 5"/>
                        <wps:cNvSpPr txBox="1"/>
                        <wps:spPr>
                          <a:xfrm>
                            <a:off x="110094" y="61003"/>
                            <a:ext cx="147002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roofErr w:type="spellStart"/>
                              <w:r w:rsidRPr="001E3C1F">
                                <w:t>Temperature</w:t>
                              </w:r>
                              <w:proofErr w:type="spellEnd"/>
                              <w:r>
                                <w:t xml:space="preserve"> </w:t>
                              </w:r>
                              <w:proofErr w:type="spellStart"/>
                              <w:r w:rsidRPr="002D339A">
                                <w:t>chamber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Textfeld 5"/>
                        <wps:cNvSpPr txBox="1"/>
                        <wps:spPr>
                          <a:xfrm flipH="1">
                            <a:off x="3073899" y="2079002"/>
                            <a:ext cx="78740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NI Series 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feld 5"/>
                        <wps:cNvSpPr txBox="1"/>
                        <wps:spPr>
                          <a:xfrm flipH="1">
                            <a:off x="2600695" y="2679629"/>
                            <a:ext cx="134175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Pr>
                                <w:pStyle w:val="StandardWeb"/>
                                <w:spacing w:before="0" w:beforeAutospacing="0" w:after="0" w:afterAutospacing="0"/>
                              </w:pPr>
                              <w:proofErr w:type="spellStart"/>
                              <w:r>
                                <w:rPr>
                                  <w:rFonts w:eastAsia="Times New Roman"/>
                                  <w:sz w:val="22"/>
                                  <w:szCs w:val="22"/>
                                </w:rPr>
                                <w:t>LeCroy</w:t>
                              </w:r>
                              <w:proofErr w:type="spellEnd"/>
                              <w:r>
                                <w:rPr>
                                  <w:rFonts w:eastAsia="Times New Roman"/>
                                  <w:sz w:val="22"/>
                                  <w:szCs w:val="22"/>
                                </w:rPr>
                                <w:t xml:space="preserve"> </w:t>
                              </w:r>
                              <w:proofErr w:type="spellStart"/>
                              <w:r>
                                <w:rPr>
                                  <w:rFonts w:eastAsia="Times New Roman"/>
                                  <w:sz w:val="22"/>
                                  <w:szCs w:val="22"/>
                                </w:rPr>
                                <w:t>oscilloscope</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feld 5"/>
                        <wps:cNvSpPr txBox="1"/>
                        <wps:spPr>
                          <a:xfrm flipH="1">
                            <a:off x="1564688" y="1966578"/>
                            <a:ext cx="159321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roofErr w:type="spellStart"/>
                              <w:r>
                                <w:t>Analogue</w:t>
                              </w:r>
                              <w:proofErr w:type="spellEnd"/>
                              <w:r>
                                <w:t xml:space="preserve"> </w:t>
                              </w:r>
                              <w:proofErr w:type="spellStart"/>
                              <w:r>
                                <w:t>voltage</w:t>
                              </w:r>
                              <w:proofErr w:type="spellEnd"/>
                              <w:r>
                                <w:t xml:space="preserve">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feld 5"/>
                        <wps:cNvSpPr txBox="1"/>
                        <wps:spPr>
                          <a:xfrm flipH="1">
                            <a:off x="5548630" y="895236"/>
                            <a:ext cx="979170" cy="486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 xml:space="preserve">Laptop </w:t>
                              </w:r>
                            </w:p>
                            <w:p w:rsidR="002757A3" w:rsidRDefault="002757A3" w:rsidP="00C372F6">
                              <w:proofErr w:type="spellStart"/>
                              <w:r>
                                <w:t>with</w:t>
                              </w:r>
                              <w:proofErr w:type="spellEnd"/>
                              <w:r>
                                <w:t xml:space="preserve"> LabVIEW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Gerade Verbindung 61"/>
                        <wps:cNvCnPr/>
                        <wps:spPr>
                          <a:xfrm flipH="1">
                            <a:off x="1635060" y="1013477"/>
                            <a:ext cx="149848"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62" name="Rechteck 62"/>
                        <wps:cNvSpPr/>
                        <wps:spPr>
                          <a:xfrm>
                            <a:off x="4178595" y="90653"/>
                            <a:ext cx="368237" cy="40907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4321496" y="499730"/>
                            <a:ext cx="99429" cy="846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4178595" y="584421"/>
                            <a:ext cx="368237"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Parallelogram 3"/>
                        <wps:cNvSpPr/>
                        <wps:spPr>
                          <a:xfrm flipH="1">
                            <a:off x="4178594" y="675861"/>
                            <a:ext cx="409308" cy="133141"/>
                          </a:xfrm>
                          <a:prstGeom prst="parallelogram">
                            <a:avLst>
                              <a:gd name="adj" fmla="val 3694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feld 5"/>
                        <wps:cNvSpPr txBox="1"/>
                        <wps:spPr>
                          <a:xfrm>
                            <a:off x="4115667" y="60368"/>
                            <a:ext cx="43116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HMI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Straight Connector 7"/>
                        <wps:cNvCnPr/>
                        <wps:spPr>
                          <a:xfrm>
                            <a:off x="4103903" y="277495"/>
                            <a:ext cx="71120" cy="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8" name="Rechteck 45"/>
                        <wps:cNvSpPr/>
                        <wps:spPr>
                          <a:xfrm flipH="1">
                            <a:off x="2457373" y="343902"/>
                            <a:ext cx="324485" cy="32448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pPr>
                                <w:pStyle w:val="Standard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Connector 9"/>
                        <wps:cNvCnPr/>
                        <wps:spPr>
                          <a:xfrm>
                            <a:off x="2312377" y="558659"/>
                            <a:ext cx="2935" cy="303163"/>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0" name="Straight Connector 10"/>
                        <wps:cNvCnPr/>
                        <wps:spPr>
                          <a:xfrm flipH="1">
                            <a:off x="2318918" y="553618"/>
                            <a:ext cx="153189" cy="2337"/>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1" name="Textfeld 5"/>
                        <wps:cNvSpPr txBox="1"/>
                        <wps:spPr>
                          <a:xfrm>
                            <a:off x="2431075" y="354624"/>
                            <a:ext cx="383540" cy="31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Pr="00980042" w:rsidRDefault="002757A3" w:rsidP="00C372F6">
                              <w:pPr>
                                <w:pStyle w:val="StandardWeb"/>
                                <w:spacing w:before="0" w:beforeAutospacing="0" w:after="0" w:afterAutospacing="0"/>
                                <w:rPr>
                                  <w:rFonts w:eastAsia="Times New Roman"/>
                                  <w:sz w:val="22"/>
                                  <w:szCs w:val="22"/>
                                  <w:lang w:val="fr-CH"/>
                                </w:rPr>
                              </w:pPr>
                              <w:r>
                                <w:rPr>
                                  <w:rFonts w:eastAsia="Times New Roman"/>
                                  <w:sz w:val="22"/>
                                  <w:szCs w:val="22"/>
                                  <w:lang w:val="fr-CH"/>
                                </w:rPr>
                                <w:t>DC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Straight Connector 101"/>
                        <wps:cNvCnPr/>
                        <wps:spPr>
                          <a:xfrm>
                            <a:off x="1576316" y="443552"/>
                            <a:ext cx="1575" cy="371852"/>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3" name="Straight Connector 102"/>
                        <wps:cNvCnPr/>
                        <wps:spPr>
                          <a:xfrm flipH="1" flipV="1">
                            <a:off x="1579880" y="455295"/>
                            <a:ext cx="871221" cy="1"/>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4" name="Gerade Verbindung 76"/>
                        <wps:cNvCnPr/>
                        <wps:spPr>
                          <a:xfrm>
                            <a:off x="2926080" y="1536192"/>
                            <a:ext cx="3657" cy="497434"/>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5" name="Gerade Verbindung 76"/>
                        <wps:cNvCnPr/>
                        <wps:spPr>
                          <a:xfrm flipH="1">
                            <a:off x="1777593" y="2037578"/>
                            <a:ext cx="1152796"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6" name="Gerade Verbindung 74"/>
                        <wps:cNvCnPr/>
                        <wps:spPr>
                          <a:xfrm>
                            <a:off x="1781571" y="1024128"/>
                            <a:ext cx="0" cy="1015686"/>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7" name="Textfeld 5"/>
                        <wps:cNvSpPr txBox="1"/>
                        <wps:spPr>
                          <a:xfrm flipH="1">
                            <a:off x="2091350" y="1418250"/>
                            <a:ext cx="725170" cy="57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roofErr w:type="spellStart"/>
                              <w:r>
                                <w:t>Analogue</w:t>
                              </w:r>
                              <w:proofErr w:type="spellEnd"/>
                            </w:p>
                            <w:p w:rsidR="002757A3" w:rsidRDefault="002757A3" w:rsidP="00C372F6">
                              <w:proofErr w:type="spellStart"/>
                              <w:r>
                                <w:t>current</w:t>
                              </w:r>
                              <w:proofErr w:type="spellEnd"/>
                            </w:p>
                            <w:p w:rsidR="002757A3" w:rsidRDefault="002757A3" w:rsidP="00C372F6">
                              <w:proofErr w:type="spellStart"/>
                              <w:r>
                                <w:t>output</w:t>
                              </w:r>
                              <w:proofErr w:type="spellEnd"/>
                            </w:p>
                            <w:p w:rsidR="002757A3" w:rsidRDefault="002757A3" w:rsidP="00C372F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Gerade Verbindung 71"/>
                        <wps:cNvCnPr/>
                        <wps:spPr>
                          <a:xfrm flipV="1">
                            <a:off x="3941445" y="1342050"/>
                            <a:ext cx="1182030" cy="224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9" name="Gerade Verbindung mit Pfeil 36"/>
                        <wps:cNvCnPr/>
                        <wps:spPr>
                          <a:xfrm rot="16200000" flipH="1">
                            <a:off x="2258220" y="1272780"/>
                            <a:ext cx="74295" cy="0"/>
                          </a:xfrm>
                          <a:prstGeom prst="straightConnector1">
                            <a:avLst/>
                          </a:prstGeom>
                          <a:ln w="28575">
                            <a:solidFill>
                              <a:srgbClr val="FF000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0" name="Gerade Verbindung 69"/>
                        <wps:cNvCnPr/>
                        <wps:spPr>
                          <a:xfrm>
                            <a:off x="1455724" y="4220159"/>
                            <a:ext cx="1693787"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1" name="Rechteck 45"/>
                        <wps:cNvSpPr/>
                        <wps:spPr>
                          <a:xfrm flipH="1">
                            <a:off x="3150603" y="4042861"/>
                            <a:ext cx="324485" cy="32448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Gerade Verbindung 46"/>
                        <wps:cNvCnPr/>
                        <wps:spPr>
                          <a:xfrm flipV="1">
                            <a:off x="3150321" y="4042619"/>
                            <a:ext cx="324144" cy="324442"/>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3" name="Textfeld 5"/>
                        <wps:cNvSpPr txBox="1"/>
                        <wps:spPr>
                          <a:xfrm flipH="1">
                            <a:off x="3646603" y="3991043"/>
                            <a:ext cx="4191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Textfeld 5"/>
                        <wps:cNvSpPr txBox="1"/>
                        <wps:spPr>
                          <a:xfrm flipH="1">
                            <a:off x="1563380" y="3991487"/>
                            <a:ext cx="79248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 xml:space="preserve">LIN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Textfeld 5"/>
                        <wps:cNvSpPr txBox="1"/>
                        <wps:spPr>
                          <a:xfrm flipH="1">
                            <a:off x="2866663" y="3765226"/>
                            <a:ext cx="90233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sidRPr="000C259B">
                                <w:t>NI USB-9866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Gerade Verbindung 63"/>
                        <wps:cNvCnPr/>
                        <wps:spPr>
                          <a:xfrm flipV="1">
                            <a:off x="1461796" y="998969"/>
                            <a:ext cx="0" cy="3220800"/>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87" name="Gerade Verbindung 69"/>
                        <wps:cNvCnPr/>
                        <wps:spPr>
                          <a:xfrm>
                            <a:off x="1455605" y="1000298"/>
                            <a:ext cx="56062"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8" name="Gerade Verbindung 69"/>
                        <wps:cNvCnPr/>
                        <wps:spPr>
                          <a:xfrm>
                            <a:off x="3476953" y="4215474"/>
                            <a:ext cx="136461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9" name="Gerade Verbindung 70"/>
                        <wps:cNvCnPr/>
                        <wps:spPr>
                          <a:xfrm flipV="1">
                            <a:off x="4841937" y="1527426"/>
                            <a:ext cx="0" cy="269572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 name="Gerade Verbindung 71"/>
                        <wps:cNvCnPr/>
                        <wps:spPr>
                          <a:xfrm>
                            <a:off x="4841563" y="1520612"/>
                            <a:ext cx="358992" cy="0"/>
                          </a:xfrm>
                          <a:prstGeom prst="line">
                            <a:avLst/>
                          </a:prstGeom>
                          <a:ln w="28575"/>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1" o:spid="_x0000_s1026" editas="canvas" style="width:513.8pt;height:343.85pt;mso-position-horizontal-relative:char;mso-position-vertical-relative:line" coordsize="65246,4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246;height:43668;visibility:visible;mso-wrap-style:square">
                  <v:fill o:detectmouseclick="t"/>
                  <v:path o:connecttype="none"/>
                </v:shape>
                <v:rect id="Rechteck 2" o:spid="_x0000_s1028" style="position:absolute;left:1655;top:882;width:18493;height:17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uEMMA&#10;AADaAAAADwAAAGRycy9kb3ducmV2LnhtbESPT2vCQBTE7wW/w/IEb3VjDtJGV5GAWOypqR68PbLP&#10;bDD7NmS3+dNP3y0Uehxm5jfMdj/aRvTU+dqxgtUyAUFcOl1zpeDyeXx+AeEDssbGMSmYyMN+N3va&#10;YqbdwB/UF6ESEcI+QwUmhDaT0peGLPqla4mjd3edxRBlV0nd4RDhtpFpkqylxZrjgsGWckPlo/iy&#10;Ct4nGfrLdf363ef1pItbfjpTrtRiPh42IAKN4T/8137TClL4vRJv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nuEMMAAADaAAAADwAAAAAAAAAAAAAAAACYAgAAZHJzL2Rv&#10;d25yZXYueG1sUEsFBgAAAAAEAAQA9QAAAIgDAAAAAA==&#10;" fillcolor="white [3201]" strokecolor="black [3200]" strokeweight="2pt"/>
                <v:shape id="Freihandform 3" o:spid="_x0000_s1029" style="position:absolute;left:3824;top:1964;width:21173;height:18846;visibility:visible;mso-wrap-style:square;v-text-anchor:middle" coordsize="2117324,18846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FncMA&#10;AADaAAAADwAAAGRycy9kb3ducmV2LnhtbESPUWvCMBSF34X9h3AHvs10DmVUo2zChg9OXPUHXJpr&#10;WtbclCRrq7/eDAY+Hs453+Es14NtREc+1I4VPE8yEMSl0zUbBafjx9MriBCRNTaOScGFAqxXD6Ml&#10;5tr1/E1dEY1IEA45KqhibHMpQ1mRxTBxLXHyzs5bjEl6I7XHPsFtI6dZNpcWa04LFba0qaj8KX6t&#10;Ave1o332bg69uXzuZ33n5/rqlRo/Dm8LEJGGeA//t7d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tFncMAAADaAAAADwAAAAAAAAAAAAAAAACYAgAAZHJzL2Rv&#10;d25yZXYueG1sUEsFBgAAAAAEAAQA9QAAAIgDAAAAAA==&#10;" adj="-11796480,,5400" path="m1632435,70343c1140916,85965,1257708,195556,1252383,387389v-5325,191833,59195,168917,225272,178859c1643732,576190,1878253,560107,1963842,589548v85589,29441,282556,129659,27349,153344c1735984,766577,922952,717580,432597,731661v-241638,-550,-329069,781403,-271559,952494c227174,1820740,697362,1633940,704502,1882562v-349420,-17359,-454613,-1969,-683464,2051l335,1795660v-3322,-34713,19235,-198822,15913,-233535c21406,106867,1152568,723616,1142776,430381v-2797,-300012,9297,10493,-232,-283207c1142367,-6773,1348474,3662,1403363,v249476,3003,-172562,8061,229072,e" filled="f" strokecolor="black [3200]" strokeweight="2pt">
                  <v:stroke joinstyle="miter"/>
                  <v:formulas/>
                  <v:path arrowok="t" o:connecttype="custom" o:connectlocs="1632435,70343;1252383,387389;1477655,566248;1963842,589548;1991191,742892;432597,731661;161038,1684155;704502,1882562;21038,1884613;335,1795660;16248,1562125;1142776,430381;1142544,147174;1403363,0;1632435,0" o:connectangles="0,0,0,0,0,0,0,0,0,0,0,0,0,0,0" textboxrect="0,0,2117324,1884613"/>
                  <v:textbox>
                    <w:txbxContent>
                      <w:p w:rsidR="002757A3" w:rsidRDefault="002757A3" w:rsidP="00C372F6"/>
                    </w:txbxContent>
                  </v:textbox>
                </v:shape>
                <v:roundrect id="Abgerundetes Rechteck 4" o:spid="_x0000_s1030" style="position:absolute;left:22637;top:8557;width:1099;height:21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D38EA&#10;AADaAAAADwAAAGRycy9kb3ducmV2LnhtbESPT4vCMBTE74LfIbyFvWm6ruhSjaKC4kn8sxdvj+Zt&#10;WzZ5qU2s9dsbQfA4zMxvmOm8tUY0VPvSsYKvfgKCOHO65FzB72nd+wHhA7JG45gU3MnDfNbtTDHV&#10;7sYHao4hFxHCPkUFRQhVKqXPCrLo+64ijt6fqy2GKOtc6hpvEW6NHCTJSFosOS4UWNGqoOz/eLUK&#10;xvvmzBfON7j8rrTbrcw9WxqlPj/axQREoDa8w6/2VisYwvNKvA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Xg9/BAAAA2gAAAA8AAAAAAAAAAAAAAAAAmAIAAGRycy9kb3du&#10;cmV2LnhtbFBLBQYAAAAABAAEAPUAAACGAwAAAAA=&#10;" fillcolor="yellow" strokecolor="black [3200]" strokeweight="2pt">
                  <v:textbox>
                    <w:txbxContent>
                      <w:p w:rsidR="002757A3" w:rsidRDefault="002757A3" w:rsidP="00C372F6"/>
                    </w:txbxContent>
                  </v:textbox>
                </v:roundrect>
                <v:rect id="Rechteck 5" o:spid="_x0000_s1031" style="position:absolute;left:24164;top:12003;width:951;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6" o:spid="_x0000_s1032" type="#_x0000_t34" style="position:absolute;left:23411;top:10774;width:1280;height:117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4jesEAAADaAAAADwAAAGRycy9kb3ducmV2LnhtbESPX2vCMBTF34V9h3AHvmm6CUU6o7iN&#10;wV7XibC3S3Ntqs1Nm2Rt9+2NMPDxcP78OJvdZFsxkA+NYwVPywwEceV0w7WCw/fHYg0iRGSNrWNS&#10;8EcBdtuH2QYL7Ub+oqGMtUgjHApUYGLsCilDZchiWLqOOHkn5y3GJH0ttccxjdtWPmdZLi02nAgG&#10;O3ozVF3KX5sg577ypT2iPxk6vPY/51qu3pWaP077FxCRpngP/7c/tYIcblfSDZD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iN6wQAAANoAAAAPAAAAAAAAAAAAAAAA&#10;AKECAABkcnMvZG93bnJldi54bWxQSwUGAAAAAAQABAD5AAAAjwMAAAAA&#10;" strokecolor="red" strokeweight="2.25pt"/>
                <v:line id="Gerade Verbindung 7" o:spid="_x0000_s1033" style="position:absolute;flip:x;visibility:visible;mso-wrap-style:square" from="22967,10723" to="23000,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cSsMAAADaAAAADwAAAGRycy9kb3ducmV2LnhtbESP0WrCQBRE3wv+w3KFvohurGg1ugaR&#10;Flr0pTEfcMlek2D2bshuTPx7t1Do4zAzZ5hdMpha3Kl1lWUF81kEgji3uuJCQXb5nK5BOI+ssbZM&#10;Ch7kINmPXnYYa9vzD91TX4gAYRejgtL7JpbS5SUZdDPbEAfvaluDPsi2kLrFPsBNLd+iaCUNVhwW&#10;SmzoWFJ+SzujwFF39k1/fGxO18Vk+M4/smUdKfU6Hg5bEJ4G/x/+a39pBe/weyXcAL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mXErDAAAA2gAAAA8AAAAAAAAAAAAA&#10;AAAAoQIAAGRycy9kb3ducmV2LnhtbFBLBQYAAAAABAAEAPkAAACRAwAAAAA=&#10;" strokecolor="black [3040]" strokeweight="2.25pt"/>
                <v:line id="Gerade Verbindung 9" o:spid="_x0000_s1034" style="position:absolute;visibility:visible;mso-wrap-style:square" from="24639,13979" to="2463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IUi8IAAADaAAAADwAAAGRycy9kb3ducmV2LnhtbESPQWsCMRSE74X+h/AK3rpZrZS6GqVU&#10;KvZYXajHx+a5Wdy8LElcV399Uyh4HGbmG2axGmwrevKhcaxgnOUgiCunG64VlPvP5zcQISJrbB2T&#10;gisFWC0fHxZYaHfhb+p3sRYJwqFABSbGrpAyVIYshsx1xMk7Om8xJulrqT1eEty2cpLnr9Jiw2nB&#10;YEcfhqrT7mwVHDamrNa1/5r+5IdJzy8nf8NSqdHT8D4HEWmI9/B/e6sVzODvSro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IUi8IAAADaAAAADwAAAAAAAAAAAAAA&#10;AAChAgAAZHJzL2Rvd25yZXYueG1sUEsFBgAAAAAEAAQA+QAAAJADAAAAAA==&#10;" strokecolor="black [3040]" strokeweight="2.25pt"/>
                <v:line id="Gerade Verbindung 10" o:spid="_x0000_s1035" style="position:absolute;flip:x;visibility:visible;mso-wrap-style:square" from="23000,14623" to="2463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zisUAAADbAAAADwAAAGRycy9kb3ducmV2LnhtbESPzWrDQAyE74W+w6JCLyVZNyGlcbMx&#10;xaSQklya5gGEV7FNvVrjXf/k7aNDoDeJGc182mSTa9RAXag9G3idJ6CIC29rLg2cf79m76BCRLbY&#10;eCYDVwqQbR8fNphaP/IPDadYKgnhkKKBKsY21ToUFTkMc98Si3bxncMoa1dq2+Eo4a7RiyR50w5r&#10;loYKW8orKv5OvTMQqD/Gdsyv68Nl+TJ9F7vzqkmMeX6aPj9ARZriv/l+vbeCL/Tyiwy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TzisUAAADbAAAADwAAAAAAAAAA&#10;AAAAAAChAgAAZHJzL2Rvd25yZXYueG1sUEsFBgAAAAAEAAQA+QAAAJMDAAAAAA==&#10;" strokecolor="black [3040]" strokeweight="2.25pt"/>
                <v:line id="Gerade Verbindung 11" o:spid="_x0000_s1036" style="position:absolute;visibility:visible;mso-wrap-style:square" from="2945,20701" to="2945,2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HOe8AAAADbAAAADwAAAGRycy9kb3ducmV2LnhtbERPTWsCMRC9F/wPYQRvNauWIlujFKWi&#10;R3WhHofNdLO4mSxJuq7+elMQepvH+5zFqreN6MiH2rGCyTgDQVw6XXOloDh9vc5BhIissXFMCm4U&#10;YLUcvCww1+7KB+qOsRIphEOOCkyMbS5lKA1ZDGPXEifux3mLMUFfSe3xmsJtI6dZ9i4t1pwaDLa0&#10;NlRejr9WwXlrinJT+f3bd3aedjy7+DsWSo2G/ecHiEh9/Bc/3Tud5k/g75d0gF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RznvAAAAA2wAAAA8AAAAAAAAAAAAAAAAA&#10;oQIAAGRycy9kb3ducmV2LnhtbFBLBQYAAAAABAAEAPkAAACOAwAAAAA=&#10;" strokecolor="black [3040]" strokeweight="2.25pt"/>
                <v:line id="Gerade Verbindung 12" o:spid="_x0000_s1037" style="position:absolute;visibility:visible;mso-wrap-style:square" from="2945,26465" to="12139,2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NQDMAAAADbAAAADwAAAGRycy9kb3ducmV2LnhtbERP32vCMBB+H/g/hBN8m6l1DKlGEWWy&#10;PU4L+ng0Z1NsLiXJat1fvwwGe7uP7+etNoNtRU8+NI4VzKYZCOLK6YZrBeXp7XkBIkRkja1jUvCg&#10;AJv16GmFhXZ3/qT+GGuRQjgUqMDE2BVShsqQxTB1HXHirs5bjAn6WmqP9xRuW5ln2au02HBqMNjR&#10;zlB1O35ZBZeDKat97T9eztkl73l+899YKjUZD9sliEhD/Bf/ud91mp/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DUAzAAAAA2wAAAA8AAAAAAAAAAAAAAAAA&#10;oQIAAGRycy9kb3ducmV2LnhtbFBLBQYAAAAABAAEAPkAAACOAwAAAAA=&#10;" strokecolor="black [3040]" strokeweight="2.25pt"/>
                <v:line id="Gerade Verbindung 13" o:spid="_x0000_s1038" style="position:absolute;flip:y;visibility:visible;mso-wrap-style:square" from="12139,20726" to="12139,2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t/cEAAADbAAAADwAAAGRycy9kb3ducmV2LnhtbERPzWrCQBC+F3yHZQQvpdmoVGzqKhIU&#10;lHpR8wBDdkxCs7MhuzHx7V2h0Nt8fL+z2gymFndqXWVZwTSKQRDnVldcKMiu+48lCOeRNdaWScGD&#10;HGzWo7cVJtr2fKb7xRcihLBLUEHpfZNI6fKSDLrINsSBu9nWoA+wLaRusQ/hppazOF5IgxWHhhIb&#10;SkvKfy+dUeCoO/mmTx9fP7f5+3DMd9lnHSs1GQ/bbxCeBv8v/nMfdJg/h9cv4Q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Fm39wQAAANsAAAAPAAAAAAAAAAAAAAAA&#10;AKECAABkcnMvZG93bnJldi54bWxQSwUGAAAAAAQABAD5AAAAjwMAAAAA&#10;" strokecolor="black [3040]" strokeweight="2.25pt"/>
                <v:rect id="Rechteck 14" o:spid="_x0000_s1039" style="position:absolute;left:3537;top:21224;width:1266;height:5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fsEA&#10;AADbAAAADwAAAGRycy9kb3ducmV2LnhtbERPTYvCMBC9L/gfwix4WTS1yKpdo4giiCe1HvY4NGNb&#10;tpnUJtb6740g7G0e73Pmy85UoqXGlZYVjIYRCOLM6pJzBed0O5iCcB5ZY2WZFDzIwXLR+5hjou2d&#10;j9SefC5CCLsEFRTe14mULivIoBvamjhwF9sY9AE2udQN3kO4qWQcRd/SYMmhocCa1gVlf6ebUTDd&#10;f/1eN5mhNE4n5tCOZpe4ninV/+xWPyA8df5f/HbvdJg/htcv4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n7BAAAA2wAAAA8AAAAAAAAAAAAAAAAAmAIAAGRycy9kb3du&#10;cmV2LnhtbFBLBQYAAAAABAAEAPUAAACGAwAAAAA=&#10;" fillcolor="#a5a5a5 [2092]" strokecolor="black [3200]" strokeweight="2pt"/>
                <v:rect id="Rechteck 15" o:spid="_x0000_s1040" style="position:absolute;left:5498;top:21226;width:1264;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b5cEA&#10;AADbAAAADwAAAGRycy9kb3ducmV2LnhtbERPTYvCMBC9L/gfwix4WTS14Kpdo4giiCe1HvY4NGNb&#10;tpnUJtb6740g7G0e73Pmy85UoqXGlZYVjIYRCOLM6pJzBed0O5iCcB5ZY2WZFDzIwXLR+5hjou2d&#10;j9SefC5CCLsEFRTe14mULivIoBvamjhwF9sY9AE2udQN3kO4qWQcRd/SYMmhocCa1gVlf6ebUTDd&#10;f/1eN5mhNE4n5tCOZpe4ninV/+xWPyA8df5f/HbvdJg/htcv4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W+XBAAAA2wAAAA8AAAAAAAAAAAAAAAAAmAIAAGRycy9kb3du&#10;cmV2LnhtbFBLBQYAAAAABAAEAPUAAACGAwAAAAA=&#10;" fillcolor="#a5a5a5 [2092]" strokecolor="black [3200]" strokeweight="2pt">
                  <v:textbox>
                    <w:txbxContent>
                      <w:p w:rsidR="002757A3" w:rsidRDefault="002757A3" w:rsidP="00C372F6"/>
                    </w:txbxContent>
                  </v:textbox>
                </v:rect>
                <v:rect id="Rechteck 16" o:spid="_x0000_s1041" style="position:absolute;left:7566;top:21226;width:1264;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FksEA&#10;AADbAAAADwAAAGRycy9kb3ducmV2LnhtbERPS4vCMBC+C/6HMAt7kTW1Bx9do4jLgnjS1oPHoRnb&#10;ss2kNtla/70RBG/z8T1nue5NLTpqXWVZwWQcgSDOra64UHDKfr/mIJxH1lhbJgV3crBeDQdLTLS9&#10;8ZG61BcihLBLUEHpfZNI6fKSDLqxbYgDd7GtQR9gW0jd4i2Em1rGUTSVBisODSU2tC0p/0v/jYL5&#10;fnS+/uSGsjibmUM3WVziZqHU50e/+Qbhqfdv8cu902H+FJ6/h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xZLBAAAA2wAAAA8AAAAAAAAAAAAAAAAAmAIAAGRycy9kb3du&#10;cmV2LnhtbFBLBQYAAAAABAAEAPUAAACGAwAAAAA=&#10;" fillcolor="#a5a5a5 [2092]" strokecolor="black [3200]" strokeweight="2pt">
                  <v:textbox>
                    <w:txbxContent>
                      <w:p w:rsidR="002757A3" w:rsidRDefault="002757A3" w:rsidP="00C372F6"/>
                    </w:txbxContent>
                  </v:textbox>
                </v:rect>
                <v:rect id="Rechteck 17" o:spid="_x0000_s1042" style="position:absolute;left:9775;top:21226;width:1263;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gCcIA&#10;AADbAAAADwAAAGRycy9kb3ducmV2LnhtbERPS2vCQBC+F/wPyxS8lGZjDlXTbEQqgniqpoceh+zk&#10;QbOzaXaN8d+7hYK3+fiek20m04mRBtdaVrCIYhDEpdUt1wq+iv3rCoTzyBo7y6TgRg42+ewpw1Tb&#10;K59oPPtahBB2KSpovO9TKV3ZkEEX2Z44cJUdDPoAh1rqAa8h3HQyieM3abDl0NBgTx8NlT/ni1Gw&#10;Or58/+5KQ0VSLM3nuFhXSb9Wav48bd9BeJr8Q/zvPugwfwl/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GAJwgAAANsAAAAPAAAAAAAAAAAAAAAAAJgCAABkcnMvZG93&#10;bnJldi54bWxQSwUGAAAAAAQABAD1AAAAhwMAAAAA&#10;" fillcolor="#a5a5a5 [2092]" strokecolor="black [3200]" strokeweight="2pt">
                  <v:textbox>
                    <w:txbxContent>
                      <w:p w:rsidR="002757A3" w:rsidRDefault="002757A3" w:rsidP="00C372F6"/>
                    </w:txbxContent>
                  </v:textbox>
                </v:rect>
                <v:line id="Gerade Verbindung 18" o:spid="_x0000_s1043" style="position:absolute;flip:y;visibility:visible;mso-wrap-style:square" from="2513,20697" to="12691,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L/jMUAAADbAAAADwAAAGRycy9kb3ducmV2LnhtbESPzWrDQAyE74W+w6JCLyVZNyGlcbMx&#10;xaSQklya5gGEV7FNvVrjXf/k7aNDoDeJGc182mSTa9RAXag9G3idJ6CIC29rLg2cf79m76BCRLbY&#10;eCYDVwqQbR8fNphaP/IPDadYKgnhkKKBKsY21ToUFTkMc98Si3bxncMoa1dq2+Eo4a7RiyR50w5r&#10;loYKW8orKv5OvTMQqD/Gdsyv68Nl+TJ9F7vzqkmMeX6aPj9ARZriv/l+vbeCL7Dyiwy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7L/jMUAAADbAAAADwAAAAAAAAAA&#10;AAAAAAChAgAAZHJzL2Rvd25yZXYueG1sUEsFBgAAAAAEAAQA+QAAAJMDAAAAAA==&#10;" strokecolor="black [3040]" strokeweight="2.25pt"/>
                <v:rect id="Rechteck 19" o:spid="_x0000_s1044" style="position:absolute;left:3196;top:19655;width:1105;height:1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rect id="Rechteck 20" o:spid="_x0000_s1045" style="position:absolute;left:10632;top:19655;width:1105;height: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rsidR="002757A3" w:rsidRDefault="002757A3" w:rsidP="00C372F6"/>
                    </w:txbxContent>
                  </v:textbox>
                </v:rect>
                <v:shapetype id="_x0000_t202" coordsize="21600,21600" o:spt="202" path="m,l,21600r21600,l21600,xe">
                  <v:stroke joinstyle="miter"/>
                  <v:path gradientshapeok="t" o:connecttype="rect"/>
                </v:shapetype>
                <v:shape id="Textfeld 5" o:spid="_x0000_s1046" type="#_x0000_t202" style="position:absolute;left:24639;top:11785;width:2655;height:28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2757A3" w:rsidRDefault="002757A3" w:rsidP="00C372F6">
                        <w:r>
                          <w:rPr>
                            <w:szCs w:val="22"/>
                          </w:rPr>
                          <w:t>R</w:t>
                        </w:r>
                      </w:p>
                    </w:txbxContent>
                  </v:textbox>
                </v:shape>
                <v:roundrect id="Abgerundetes Rechteck 22" o:spid="_x0000_s1047" style="position:absolute;left:15252;top:8209;width:1098;height:21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eX8EA&#10;AADbAAAADwAAAGRycy9kb3ducmV2LnhtbESPQYvCMBSE7wv+h/CEva2pXXClGkUFZU/iqhdvj+bZ&#10;FpOX2sRa//1GEDwOM/MNM5131oiWGl85VjAcJCCIc6crLhQcD+uvMQgfkDUax6TgQR7ms97HFDPt&#10;7vxH7T4UIkLYZ6igDKHOpPR5SRb9wNXE0Tu7xmKIsimkbvAe4dbINElG0mLFcaHEmlYl5Zf9zSr4&#10;2bUnvnKxweV3rd12ZR750ij12e8WExCBuvAOv9q/WkGawvNL/AF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2Xl/BAAAA2wAAAA8AAAAAAAAAAAAAAAAAmAIAAGRycy9kb3du&#10;cmV2LnhtbFBLBQYAAAAABAAEAPUAAACGAwAAAAA=&#10;" fillcolor="yellow" strokecolor="black [3200]" strokeweight="2pt">
                  <v:textbox>
                    <w:txbxContent>
                      <w:p w:rsidR="002757A3" w:rsidRDefault="002757A3" w:rsidP="00C372F6">
                        <w:pPr>
                          <w:pStyle w:val="StandardWeb"/>
                          <w:spacing w:before="0" w:beforeAutospacing="0" w:after="0" w:afterAutospacing="0"/>
                        </w:pPr>
                        <w:r>
                          <w:rPr>
                            <w:rFonts w:eastAsia="Times New Roman"/>
                            <w:sz w:val="22"/>
                            <w:szCs w:val="22"/>
                          </w:rPr>
                          <w:t> </w:t>
                        </w:r>
                      </w:p>
                    </w:txbxContent>
                  </v:textbox>
                </v:roundrect>
                <v:shapetype id="_x0000_t32" coordsize="21600,21600" o:spt="32" o:oned="t" path="m,l21600,21600e" filled="f">
                  <v:path arrowok="t" fillok="f" o:connecttype="none"/>
                  <o:lock v:ext="edit" shapetype="t"/>
                </v:shapetype>
                <v:shape id="Gerade Verbindung mit Pfeil 23" o:spid="_x0000_s1048" type="#_x0000_t32" style="position:absolute;left:17857;top:9392;width: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MS58MAAADbAAAADwAAAGRycy9kb3ducmV2LnhtbESPQWsCMRSE7wX/Q3hCL6LZKhS7NbuI&#10;ULBH7Rbr7bF53V3dvCxJqum/N0Khx2FmvmFWZTS9uJDznWUFT7MMBHFtdceNgurjbboE4QOyxt4y&#10;KfglD2Uxelhhru2Vd3TZh0YkCPscFbQhDLmUvm7JoJ/ZgTh539YZDEm6RmqH1wQ3vZxn2bM02HFa&#10;aHGgTUv1ef9jFEw+34M7mclX9SIPQ4XbeOwoKvU4jutXEIFi+A//tbdawXwB9y/pB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zEufDAAAA2wAAAA8AAAAAAAAAAAAA&#10;AAAAoQIAAGRycy9kb3ducmV2LnhtbFBLBQYAAAAABAAEAPkAAACRAwAAAAA=&#10;" strokecolor="red" strokeweight="2.25pt">
                  <v:stroke endarrow="block"/>
                </v:shape>
                <v:shapetype id="_x0000_t33" coordsize="21600,21600" o:spt="33" o:oned="t" path="m,l21600,r,21600e" filled="f">
                  <v:stroke joinstyle="miter"/>
                  <v:path arrowok="t" fillok="f" o:connecttype="none"/>
                  <o:lock v:ext="edit" shapetype="t"/>
                </v:shapetype>
                <v:shape id="Gewinkelte Verbindung 24" o:spid="_x0000_s1049" type="#_x0000_t33" style="position:absolute;left:16249;top:9926;width:14809;height:157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hacsQAAADbAAAADwAAAGRycy9kb3ducmV2LnhtbESPW4vCMBSE3wX/QzjCvsiaelukaxRZ&#10;EFwQ8Yr7eGiObbE5qU1W6783guDjMDPfMONpbQpxpcrllhV0OxEI4sTqnFMF+938cwTCeWSNhWVS&#10;cCcH00mzMcZY2xtv6Lr1qQgQdjEqyLwvYyldkpFB17ElcfBOtjLog6xSqSu8BbgpZC+KvqTBnMNC&#10;hiX9ZJSct/9Gwd/SX35X68UhH7aL/QYvfZ4fj0p9tOrZNwhPtX+HX+2FVtAbwPNL+AF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yFpyxAAAANsAAAAPAAAAAAAAAAAA&#10;AAAAAKECAABkcnMvZG93bnJldi54bWxQSwUGAAAAAAQABAD5AAAAkgMAAAAA&#10;" strokecolor="black [3040]" strokeweight="2.25pt"/>
                <v:rect id="Rechteck 25" o:spid="_x0000_s1050" style="position:absolute;left:51071;top:9722;width:4705;height:320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Ef8QA&#10;AADbAAAADwAAAGRycy9kb3ducmV2LnhtbESPQWvCQBSE74L/YXlCb81GoRJjVimFQi+lGj3Y22v2&#10;mQ3Nvg3ZrUn7612h4HGYmW+YYjvaVlyo941jBfMkBUFcOd1wreB4eH3MQPiArLF1TAp+ycN2M50U&#10;mGs38J4uZahFhLDPUYEJocul9JUhiz5xHXH0zq63GKLsa6l7HCLctnKRpktpseG4YLCjF0PVd/lj&#10;FexPevfFdaDhI/3D9/kqM+2nV+phNj6vQQQawz38337TChZPcPs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iBH/EAAAA2wAAAA8AAAAAAAAAAAAAAAAAmAIAAGRycy9k&#10;b3ducmV2LnhtbFBLBQYAAAAABAAEAPUAAACJAwAAAAA=&#10;" fillcolor="white [3201]" strokecolor="black [3200]" strokeweight="2pt">
                  <v:textbox>
                    <w:txbxContent>
                      <w:p w:rsidR="002757A3" w:rsidRDefault="002757A3" w:rsidP="00C372F6"/>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26" o:spid="_x0000_s1051" type="#_x0000_t7" style="position:absolute;left:51077;top:12928;width:5728;height:238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DqcQA&#10;AADbAAAADwAAAGRycy9kb3ducmV2LnhtbESPQWsCMRSE74L/ITyhN812qVK2RimC4kGQbgu1t8fm&#10;ubu4eQlJdNd/bwqFHoeZ+YZZrgfTiRv50FpW8DzLQBBXVrdcK/j63E5fQYSIrLGzTAruFGC9Go+W&#10;WGjb8wfdyliLBOFQoIImRldIGaqGDIaZdcTJO1tvMCbpa6k99gluOpln2UIabDktNOho01B1Ka9G&#10;wVyWu967OnyXWb57ObrTYf5zUuppMry/gYg0xP/wX3uvFeQL+P2Sf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VA6nEAAAA2wAAAA8AAAAAAAAAAAAAAAAAmAIAAGRycy9k&#10;b3ducmV2LnhtbFBLBQYAAAAABAAEAPUAAACJAwAAAAA=&#10;" adj="3795" fillcolor="white [3201]" strokecolor="black [3200]" strokeweight="2pt">
                  <v:textbox>
                    <w:txbxContent>
                      <w:p w:rsidR="002757A3" w:rsidRDefault="002757A3" w:rsidP="00C372F6"/>
                    </w:txbxContent>
                  </v:textbox>
                </v:shape>
                <v:rect id="Rechteck 27" o:spid="_x0000_s1052" style="position:absolute;left:31506;top:23561;width:3244;height:32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k8QA&#10;AADbAAAADwAAAGRycy9kb3ducmV2LnhtbESPQWvCQBSE74L/YXlCb81GDzXGrFIKhV5KNXqwt9fs&#10;MxuafRuyW5P217tCweMwM98wxXa0rbhQ7xvHCuZJCoK4crrhWsHx8PqYgfABWWPrmBT8koftZjop&#10;MNdu4D1dylCLCGGfowITQpdL6StDFn3iOuLonV1vMUTZ11L3OES4beUiTZ+kxYbjgsGOXgxV3+WP&#10;VbA/6d0X14GGj/QP3+erzLSfXqmH2fi8BhFoDPfwf/tNK1gs4fYl/g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8P5PEAAAA2wAAAA8AAAAAAAAAAAAAAAAAmAIAAGRycy9k&#10;b3ducmV2LnhtbFBLBQYAAAAABAAEAPUAAACJAwAAAAA=&#10;" fillcolor="white [3201]" strokecolor="black [3200]" strokeweight="2pt">
                  <v:textbox>
                    <w:txbxContent>
                      <w:p w:rsidR="002757A3" w:rsidRDefault="002757A3" w:rsidP="00C372F6"/>
                    </w:txbxContent>
                  </v:textbox>
                </v:rect>
                <v:line id="Gerade Verbindung 28" o:spid="_x0000_s1053" style="position:absolute;flip:y;visibility:visible;mso-wrap-style:square" from="31503,23559" to="34744,2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41Mb0AAADbAAAADwAAAGRycy9kb3ducmV2LnhtbERPSwrCMBDdC94hjOBGNFVRtBpFREHR&#10;jZ8DDM3YFptJaaKttzcLweXj/ZfrxhTiTZXLLSsYDiIQxInVOacK7rd9fwbCeWSNhWVS8CEH61W7&#10;tcRY25ov9L76VIQQdjEqyLwvYyldkpFBN7AlceAetjLoA6xSqSusQ7gp5CiKptJgzqEhw5K2GSXP&#10;68socPQ6+7Lefuanx7jXHJPdfVJESnU7zWYBwlPj/+Kf+6AVj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3eNTG9AAAA2wAAAA8AAAAAAAAAAAAAAAAAoQIA&#10;AGRycy9kb3ducmV2LnhtbFBLBQYAAAAABAAEAPkAAACLAwAAAAA=&#10;" strokecolor="black [3040]" strokeweight="2.25pt"/>
                <v:shape id="Gewinkelte Verbindung 29" o:spid="_x0000_s1054" type="#_x0000_t34" style="position:absolute;left:34956;top:14122;width:16624;height:111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08MAAADbAAAADwAAAGRycy9kb3ducmV2LnhtbESPzYrCQBCE74LvMLTgRdaJHlbNOooK&#10;ul48+PMAvZneJJrpCZnRRJ/eEQSPRVV9RU3njSnEjSqXW1Yw6EcgiBOrc04VnI7rrzEI55E1FpZJ&#10;wZ0czGft1hRjbWve0+3gUxEg7GJUkHlfxlK6JCODrm9L4uD928qgD7JKpa6wDnBTyGEUfUuDOYeF&#10;DEtaZZRcDlej4LdX/21wZMrrMp2cR2x2/kE7pbqdZvEDwlPjP+F3e6sVDCfw+hJ+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5T9PDAAAA2wAAAA8AAAAAAAAAAAAA&#10;AAAAoQIAAGRycy9kb3ducmV2LnhtbFBLBQYAAAAABAAEAPkAAACRAwAAAAA=&#10;" strokecolor="black [3040]" strokeweight="2.25pt"/>
                <v:shape id="Textfeld 5" o:spid="_x0000_s1055" type="#_x0000_t202" style="position:absolute;left:36316;top:22733;width:6464;height:28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AK8IA&#10;AADbAAAADwAAAGRycy9kb3ducmV2LnhtbERPXWvCMBR9H+w/hDvwbabboEg1LTIUxtCJ3RAfL821&#10;jTY3pYla//3yIPh4ON+zYrCtuFDvjWMFb+MEBHHltOFawd/v8nUCwgdkja1jUnAjD0X+/DTDTLsr&#10;b+lShlrEEPYZKmhC6DIpfdWQRT92HXHkDq63GCLsa6l7vMZw28r3JEmlRcOxocGOPhuqTuXZKqjm&#10;1my23+UtXe3S/dHo9WTxo5UavQzzKYhAQ3iI7+4vreAjro9f4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wwArwgAAANsAAAAPAAAAAAAAAAAAAAAAAJgCAABkcnMvZG93&#10;bnJldi54bWxQSwUGAAAAAAQABAD1AAAAhwMAAAAA&#10;" filled="f" stroked="f" strokeweight=".5pt">
                  <v:textbox>
                    <w:txbxContent>
                      <w:p w:rsidR="002757A3" w:rsidRDefault="002757A3" w:rsidP="00C372F6">
                        <w:r>
                          <w:rPr>
                            <w:szCs w:val="22"/>
                          </w:rPr>
                          <w:t>PCMCIA</w:t>
                        </w:r>
                      </w:p>
                    </w:txbxContent>
                  </v:textbox>
                </v:shape>
                <v:rect id="Rechteck 31" o:spid="_x0000_s1056" style="position:absolute;left:28235;top:10134;width:10901;height:515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CUocQA&#10;AADbAAAADwAAAGRycy9kb3ducmV2LnhtbESPzWrDMBCE74G8g9hAb7XsFELqRDEhEOilND89tLeN&#10;tbFMrJWxVNvt01eFQo7DzHzDrIvRNqKnzteOFWRJCoK4dLrmSsH7ef+4BOEDssbGMSn4Jg/FZjpZ&#10;Y67dwEfqT6ESEcI+RwUmhDaX0peGLPrEtcTRu7rOYoiyq6TucIhw28h5mi6kxZrjgsGWdobK2+nL&#10;Kjh+6MOFq0DDW/qDr9nz0jSfXqmH2bhdgQg0hnv4v/2iFTxl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KHEAAAA2wAAAA8AAAAAAAAAAAAAAAAAmAIAAGRycy9k&#10;b3ducmV2LnhtbFBLBQYAAAAABAAEAPUAAACJAwAAAAA=&#10;" fillcolor="white [3201]" strokecolor="black [3200]" strokeweight="2pt">
                  <v:textbox>
                    <w:txbxContent>
                      <w:p w:rsidR="002757A3" w:rsidRDefault="002757A3" w:rsidP="00C372F6">
                        <w:r>
                          <w:rPr>
                            <w:szCs w:val="22"/>
                          </w:rPr>
                          <w:t>Agilent 34972A multimeter</w:t>
                        </w:r>
                      </w:p>
                    </w:txbxContent>
                  </v:textbox>
                </v:rect>
                <v:shape id="Textfeld 5" o:spid="_x0000_s1057" type="#_x0000_t202" style="position:absolute;left:38861;top:11299;width:6870;height:28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07x8UA&#10;AADbAAAADwAAAGRycy9kb3ducmV2LnhtbESPQWvCQBSE74X+h+UVvNVNLQRJ3QQpFaSoxbSIx0f2&#10;mazNvg3ZVeO/dwtCj8PMfMPMisG24ky9N44VvIwTEMSV04ZrBT/fi+cpCB+QNbaOScGVPBT548MM&#10;M+0uvKVzGWoRIewzVNCE0GVS+qohi37sOuLoHVxvMUTZ11L3eIlw28pJkqTSouG40GBH7w1Vv+XJ&#10;Kqjm1nxtP8trutql+6PR6+nHRis1ehrmbyACDeE/fG8vtYLXC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TvHxQAAANsAAAAPAAAAAAAAAAAAAAAAAJgCAABkcnMv&#10;ZG93bnJldi54bWxQSwUGAAAAAAQABAD1AAAAigMAAAAA&#10;" filled="f" stroked="f" strokeweight=".5pt">
                  <v:textbox>
                    <w:txbxContent>
                      <w:p w:rsidR="002757A3" w:rsidRDefault="002757A3" w:rsidP="00C372F6">
                        <w:r>
                          <w:rPr>
                            <w:szCs w:val="22"/>
                          </w:rPr>
                          <w:t>Ethernet</w:t>
                        </w:r>
                      </w:p>
                    </w:txbxContent>
                  </v:textbox>
                </v:shape>
                <v:shape id="Textfeld 5" o:spid="_x0000_s1058" type="#_x0000_t202" style="position:absolute;left:15637;top:23055;width:8541;height:28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eXMUA&#10;AADbAAAADwAAAGRycy9kb3ducmV2LnhtbESPQWvCQBSE70L/w/KE3nRjhSDRTZDSQilaMUrp8ZF9&#10;TbbNvg3ZrcZ/3xUEj8PMfMOsisG24kS9N44VzKYJCOLKacO1guPhdbIA4QOyxtYxKbiQhyJ/GK0w&#10;0+7MezqVoRYRwj5DBU0IXSalrxqy6KeuI47et+sthij7WuoezxFuW/mUJKm0aDguNNjRc0PVb/ln&#10;FVRra3b79/KSbj7Trx+jt4uXD63U43hYL0EEGsI9fGu/aQXzOVy/xB8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Z5cxQAAANsAAAAPAAAAAAAAAAAAAAAAAJgCAABkcnMv&#10;ZG93bnJldi54bWxQSwUGAAAAAAQABAD1AAAAigMAAAAA&#10;" filled="f" stroked="f" strokeweight=".5pt">
                  <v:textbox>
                    <w:txbxContent>
                      <w:p w:rsidR="002757A3" w:rsidRDefault="002757A3" w:rsidP="00C372F6">
                        <w:r w:rsidRPr="002D339A">
                          <w:t>CAN</w:t>
                        </w:r>
                        <w:r>
                          <w:t xml:space="preserve"> </w:t>
                        </w:r>
                        <w:proofErr w:type="spellStart"/>
                        <w:r>
                          <w:t>output</w:t>
                        </w:r>
                        <w:proofErr w:type="spellEnd"/>
                      </w:p>
                    </w:txbxContent>
                  </v:textbox>
                </v:shape>
                <v:line id="Gerade Verbindung 34" o:spid="_x0000_s1059" style="position:absolute;flip:x;visibility:visible;mso-wrap-style:square" from="24637,11372" to="28233,11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lq28UAAADbAAAADwAAAGRycy9kb3ducmV2LnhtbESPQWvCQBSE70L/w/IK3nSjFtHUVbS0&#10;1ZtoFeztNfuaRLNv0+wmpv++Kwg9DjPzDTNbtKYQDVUut6xg0I9AECdW55wqOHy89SYgnEfWWFgm&#10;Bb/kYDF/6Mww1vbKO2r2PhUBwi5GBZn3ZSylSzIy6Pq2JA7et60M+iCrVOoKrwFuCjmMorE0mHNY&#10;yLCkl4ySy742CsbN61rWl/Ppq9lOj5/83v7Ug5VS3cd2+QzCU+v/w/f2RisYPcHt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lq28UAAADbAAAADwAAAAAAAAAA&#10;AAAAAAChAgAAZHJzL2Rvd25yZXYueG1sUEsFBgAAAAAEAAQA+QAAAJMDAAAAAA==&#10;" strokecolor="red" strokeweight="1pt"/>
                <v:line id="Gerade Verbindung 35" o:spid="_x0000_s1060" style="position:absolute;flip:x;visibility:visible;mso-wrap-style:square" from="24714,14623" to="28308,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1fMQAAADbAAAADwAAAGRycy9kb3ducmV2LnhtbESPT4vCMBTE7wt+h/AEb2uq4q5Wo4gg&#10;iKyC1Yu3R/P6B5uX2kSt334jLOxxmJnfMPNlayrxoMaVlhUM+hEI4tTqknMF59PmcwLCeWSNlWVS&#10;8CIHy0XnY46xtk8+0iPxuQgQdjEqKLyvYyldWpBB17c1cfAy2xj0QTa51A0+A9xUchhFX9JgyWGh&#10;wJrWBaXX5G4U7E7TbP2z2x9e7nY5UPYdHcf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3V8xAAAANsAAAAPAAAAAAAAAAAA&#10;AAAAAKECAABkcnMvZG93bnJldi54bWxQSwUGAAAAAAQABAD5AAAAkgMAAAAA&#10;" strokecolor="black [3213]" strokeweight="1pt"/>
                <v:line id="Gerade Verbindung 36" o:spid="_x0000_s1061" style="position:absolute;flip:x;visibility:visible;mso-wrap-style:square" from="31500,29295" to="31503,31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SSBcMAAADbAAAADwAAAGRycy9kb3ducmV2LnhtbESP3YrCMBSE7wXfIRzBG7HpKpa1GmUR&#10;hV30RtcHODSnP9iclCba+vabBcHLYWa+Ydbb3tTiQa2rLCv4iGIQxJnVFRcKrr+H6ScI55E11pZJ&#10;wZMcbDfDwRpTbTs+0+PiCxEg7FJUUHrfpFK6rCSDLrINcfBy2xr0QbaF1C12AW5qOYvjRBqsOCyU&#10;2NCupOx2uRsFju4n33S75/KYzyf9T7a/LupYqfGo/1qB8NT7d/jV/tYK5gn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UkgXDAAAA2wAAAA8AAAAAAAAAAAAA&#10;AAAAoQIAAGRycy9kb3ducmV2LnhtbFBLBQYAAAAABAAEAPkAAACRAwAAAAA=&#10;" strokecolor="black [3040]" strokeweight="2.25pt"/>
                <v:line id="Gerade Verbindung 37" o:spid="_x0000_s1062" style="position:absolute;visibility:visible;mso-wrap-style:square" from="31821,28996" to="34275,2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Gv9MMAAADbAAAADwAAAGRycy9kb3ducmV2LnhtbESPQWsCMRSE7wX/Q3hCbzWrliqrUaTF&#10;0h6rC3p8bJ6bxc3LksR19dc3hYLHYWa+YZbr3jaiIx9qxwrGowwEcel0zZWCYr99mYMIEVlj45gU&#10;3CjAejV4WmKu3ZV/qNvFSiQIhxwVmBjbXMpQGrIYRq4lTt7JeYsxSV9J7fGa4LaRkyx7kxZrTgsG&#10;W3o3VJ53F6vg+GmK8qPy36+H7DjpeHr2dyyUeh72mwWISH18hP/bX1rBdAZ/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Br/TDAAAA2wAAAA8AAAAAAAAAAAAA&#10;AAAAoQIAAGRycy9kb3ducmV2LnhtbFBLBQYAAAAABAAEAPkAAACRAwAAAAA=&#10;" strokecolor="black [3040]" strokeweight="2.25pt"/>
                <v:line id="Gerade Verbindung 38" o:spid="_x0000_s1063" style="position:absolute;flip:x;visibility:visible;mso-wrap-style:square" from="34741,29296" to="34747,31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j7L0AAADbAAAADwAAAGRycy9kb3ducmV2LnhtbERPSwrCMBDdC94hjOBGNFVRtBpFREHR&#10;jZ8DDM3YFptJaaKttzcLweXj/ZfrxhTiTZXLLSsYDiIQxInVOacK7rd9fwbCeWSNhWVS8CEH61W7&#10;tcRY25ov9L76VIQQdjEqyLwvYyldkpFBN7AlceAetjLoA6xSqSusQ7gp5CiKptJgzqEhw5K2GSXP&#10;68socPQ6+7Lefuanx7jXHJPdfVJESnU7zWYBwlPj/+Kf+6AVjMP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Ho+y9AAAA2wAAAA8AAAAAAAAAAAAAAAAAoQIA&#10;AGRycy9kb3ducmV2LnhtbFBLBQYAAAAABAAEAPkAAACLAwAAAAA=&#10;" strokecolor="black [3040]" strokeweight="2.25pt"/>
                <v:line id="Gerade Verbindung 39" o:spid="_x0000_s1064" style="position:absolute;flip:x;visibility:visible;mso-wrap-style:square" from="33388,32325" to="34275,32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sGd8MAAADbAAAADwAAAGRycy9kb3ducmV2LnhtbESP3YrCMBSE7wXfIRzBG7HpKi5ajbKI&#10;wi56Y9cHODSnP9iclCba+vabBcHLYWa+YTa73tTiQa2rLCv4iGIQxJnVFRcKrr/H6RKE88gaa8uk&#10;4EkOdtvhYIOJth1f6JH6QgQIuwQVlN43iZQuK8mgi2xDHLzctgZ9kG0hdYtdgJtazuL4UxqsOCyU&#10;2NC+pOyW3o0CR/ezb7r9c3XK55P+JztcF3Ws1HjUf61BeOr9O/xqf2sF8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LBnfDAAAA2wAAAA8AAAAAAAAAAAAA&#10;AAAAoQIAAGRycy9kb3ducmV2LnhtbFBLBQYAAAAABAAEAPkAAACRAwAAAAA=&#10;" strokecolor="black [3040]" strokeweight="2.25pt"/>
                <v:line id="Gerade Verbindung 40" o:spid="_x0000_s1065" style="position:absolute;flip:x;visibility:visible;mso-wrap-style:square" from="32056,32325" to="32939,32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fcl8EAAADbAAAADwAAAGRycy9kb3ducmV2LnhtbERPy2rCQBTdC/7DcAtuxExsrWjMJBSx&#10;UGk31XzAJXPzoJk7ITOa+PedRaHLw3mn+WQ6cafBtZYVrKMYBHFpdcu1guL6vtqBcB5ZY2eZFDzI&#10;QZ7NZykm2o78TfeLr0UIYZeggsb7PpHSlQ0ZdJHtiQNX2cGgD3CopR5wDOGmk89xvJUGWw4NDfZ0&#10;bKj8udyMAke3L9+Px8f+s3pZTufyVLx2sVKLp+ntAMLT5P/Ff+4PrWAT1ocv4Qf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9yXwQAAANsAAAAPAAAAAAAAAAAAAAAA&#10;AKECAABkcnMvZG93bnJldi54bWxQSwUGAAAAAAQABAD5AAAAjwMAAAAA&#10;" strokecolor="black [3040]" strokeweight="2.25pt"/>
                <v:line id="Gerade Verbindung 41" o:spid="_x0000_s1066" style="position:absolute;visibility:visible;mso-wrap-style:square" from="32438,32323" to="32438,3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LhZsIAAADbAAAADwAAAGRycy9kb3ducmV2LnhtbESPQWsCMRSE7wX/Q3hCbzWrlSKrUcSi&#10;1KO6oMfH5rlZ3LwsSbpu++sbQehxmJlvmMWqt43oyIfasYLxKANBXDpdc6WgOG3fZiBCRNbYOCYF&#10;PxRgtRy8LDDX7s4H6o6xEgnCIUcFJsY2lzKUhiyGkWuJk3d13mJM0ldSe7wnuG3kJMs+pMWa04LB&#10;ljaGytvx2yq47ExRflZ+Pz1nl0nH7zf/i4VSr8N+PQcRqY//4Wf7SyuYjuHxJf0A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LhZsIAAADbAAAADwAAAAAAAAAAAAAA&#10;AAChAgAAZHJzL2Rvd25yZXYueG1sUEsFBgAAAAAEAAQA+QAAAJADAAAAAA==&#10;" strokecolor="black [3040]" strokeweight="2.25pt"/>
                <v:line id="Gerade Verbindung 42" o:spid="_x0000_s1067" style="position:absolute;flip:x y;visibility:visible;mso-wrap-style:square" from="15250,34215" to="32432,34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7b08MAAADbAAAADwAAAGRycy9kb3ducmV2LnhtbESPQWvCQBSE70L/w/IKvZlNRbSkrlIK&#10;BU+VqAi9vWSfSWj2bdhdY/LvXUHwOMzMN8xqM5hW9OR8Y1nBe5KCIC6tbrhScDz8TD9A+ICssbVM&#10;CkbysFm/TFaYaXvlnPp9qESEsM9QQR1Cl0npy5oM+sR2xNE7W2cwROkqqR1eI9y0cpamC2mw4bhQ&#10;Y0ffNZX/+4tRsJRnOZ4KHm2/c/Pf4i8v8mpQ6u11+PoEEWgIz/CjvdUK5jO4f4k/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e29PDAAAA2wAAAA8AAAAAAAAAAAAA&#10;AAAAoQIAAGRycy9kb3ducmV2LnhtbFBLBQYAAAAABAAEAPkAAACRAwAAAAA=&#10;" strokecolor="black [3040]" strokeweight="2.25pt"/>
                <v:line id="Gerade Verbindung 43" o:spid="_x0000_s1068" style="position:absolute;visibility:visible;mso-wrap-style:square" from="15249,10242" to="15249,3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aisMAAADbAAAADwAAAGRycy9kb3ducmV2LnhtbESPT2sCMRTE7wW/Q3iCt5r1D0VWo4hS&#10;scfqgh4fm+dmcfOyJOm69tM3hUKPw8z8hlltetuIjnyoHSuYjDMQxKXTNVcKivP76wJEiMgaG8ek&#10;4EkBNuvBywpz7R78Sd0pViJBOOSowMTY5lKG0pDFMHYtcfJuzluMSfpKao+PBLeNnGbZm7RYc1ow&#10;2NLOUHk/fVkF14Mpyn3lP+aX7DrteHb331goNRr22yWISH38D/+1j1rBfAa/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82orDAAAA2wAAAA8AAAAAAAAAAAAA&#10;AAAAoQIAAGRycy9kb3ducmV2LnhtbFBLBQYAAAAABAAEAPkAAACRAwAAAAA=&#10;" strokecolor="black [3040]" strokeweight="2.25pt"/>
                <v:shape id="Textfeld 5" o:spid="_x0000_s1069" type="#_x0000_t202" style="position:absolute;left:15096;top:31685;width:9245;height:2833;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1VcUA&#10;AADbAAAADwAAAGRycy9kb3ducmV2LnhtbESPQWvCQBSE70L/w/KE3nRjkSDRTZDSQilaMUrp8ZF9&#10;TbbNvg3ZrcZ/3xUEj8PMfMOsisG24kS9N44VzKYJCOLKacO1guPhdbIA4QOyxtYxKbiQhyJ/GK0w&#10;0+7MezqVoRYRwj5DBU0IXSalrxqy6KeuI47et+sthij7WuoezxFuW/mUJKm0aDguNNjRc0PVb/ln&#10;FVRra3b79/KSbj7Trx+jt4uXD63U43hYL0EEGsI9fGu/aQXzOVy/xB8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VxQAAANsAAAAPAAAAAAAAAAAAAAAAAJgCAABkcnMv&#10;ZG93bnJldi54bWxQSwUGAAAAAAQABAD1AAAAigMAAAAA&#10;" filled="f" stroked="f" strokeweight=".5pt">
                  <v:textbox>
                    <w:txbxContent>
                      <w:p w:rsidR="002757A3" w:rsidRDefault="002757A3" w:rsidP="00C372F6">
                        <w:r w:rsidRPr="002D339A">
                          <w:t>PWM</w:t>
                        </w:r>
                        <w:r>
                          <w:t xml:space="preserve"> </w:t>
                        </w:r>
                        <w:proofErr w:type="spellStart"/>
                        <w:r>
                          <w:t>output</w:t>
                        </w:r>
                        <w:proofErr w:type="spellEnd"/>
                      </w:p>
                    </w:txbxContent>
                  </v:textbox>
                </v:shape>
                <v:shape id="Textfeld 5" o:spid="_x0000_s1070" type="#_x0000_t202" style="position:absolute;left:36095;top:28066;width:6871;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QzsQA&#10;AADbAAAADwAAAGRycy9kb3ducmV2LnhtbESPQWvCQBSE74L/YXmCN91YapDUVaS0UEqtmIr0+Mg+&#10;k9Xs25BdNf57Vyj0OMzMN8x82dlaXKj1xrGCyTgBQVw4bbhUsPt5H81A+ICssXZMCm7kYbno9+aY&#10;aXflLV3yUIoIYZ+hgiqEJpPSFxVZ9GPXEEfv4FqLIcq2lLrFa4TbWj4lSSotGo4LFTb0WlFxys9W&#10;QbGyZrP9zG/p1z79PRq9nr19a6WGg271AiJQF/7Df+0PreB5Co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y0M7EAAAA2wAAAA8AAAAAAAAAAAAAAAAAmAIAAGRycy9k&#10;b3ducmV2LnhtbFBLBQYAAAAABAAEAPUAAACJAwAAAAA=&#10;" filled="f" stroked="f" strokeweight=".5pt">
                  <v:textbox>
                    <w:txbxContent>
                      <w:p w:rsidR="002757A3" w:rsidRDefault="002757A3" w:rsidP="00C372F6">
                        <w:r>
                          <w:t>Ethernet</w:t>
                        </w:r>
                      </w:p>
                    </w:txbxContent>
                  </v:textbox>
                </v:shape>
                <v:line id="Gerade Verbindung 46" o:spid="_x0000_s1071" style="position:absolute;visibility:visible;mso-wrap-style:square" from="34738,30502" to="47357,30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t5EsMAAADbAAAADwAAAGRycy9kb3ducmV2LnhtbESPT2sCMRTE7wW/Q3hCbzXrH0RWo4hS&#10;aY/VBT0+Ns/N4uZlSdJ120/fFASPw8z8hlltetuIjnyoHSsYjzIQxKXTNVcKitP72wJEiMgaG8ek&#10;4IcCbNaDlxXm2t35i7pjrESCcMhRgYmxzaUMpSGLYeRa4uRdnbcYk/SV1B7vCW4bOcmyubRYc1ow&#10;2NLOUHk7flsFl4Mpyn3lP2fn7DLpeHrzv1go9Trst0sQkfr4DD/aH1rBbA7/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eRLDAAAA2wAAAA8AAAAAAAAAAAAA&#10;AAAAoQIAAGRycy9kb3ducmV2LnhtbFBLBQYAAAAABAAEAPkAAACRAwAAAAA=&#10;" strokecolor="black [3040]" strokeweight="2.25pt"/>
                <v:line id="Gerade Verbindung 47" o:spid="_x0000_s1072" style="position:absolute;flip:x y;visibility:visible;mso-wrap-style:square" from="47350,14746" to="47350,30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4S8MAAADbAAAADwAAAGRycy9kb3ducmV2LnhtbESPQWvCQBSE7wX/w/KE3urGIlWimyCC&#10;4MkSWwreXrLPJJh9G3a3Mfn33UKhx2FmvmF2+Wg6MZDzrWUFy0UCgriyuuVawefH8WUDwgdkjZ1l&#10;UjCRhzybPe0w1fbBBQ2XUIsIYZ+igiaEPpXSVw0Z9AvbE0fvZp3BEKWrpXb4iHDTydckeZMGW44L&#10;DfZ0aKi6X76NgrW8yemr5MkO7251Lq9FWdSjUs/zcb8FEWgM/+G/9kkrWK3h90v8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peEvDAAAA2wAAAA8AAAAAAAAAAAAA&#10;AAAAoQIAAGRycy9kb3ducmV2LnhtbFBLBQYAAAAABAAEAPkAAACRAwAAAAA=&#10;" strokecolor="black [3040]" strokeweight="2.25pt"/>
                <v:line id="Gerade Verbindung 48" o:spid="_x0000_s1073" style="position:absolute;visibility:visible;mso-wrap-style:square" from="47244,14679" to="51720,1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hI+8AAAADbAAAADwAAAGRycy9kb3ducmV2LnhtbERPW2vCMBR+H/gfwhH2NlMvDKmmIspk&#10;e5wW9PHQHJvS5qQkWe3265eHwR4/vvt2N9pODORD41jBfJaBIK6cbrhWUF7eXtYgQkTW2DkmBd8U&#10;YFdMnraYa/fgTxrOsRYphEOOCkyMfS5lqAxZDDPXEyfu7rzFmKCvpfb4SOG2k4sse5UWG04NBns6&#10;GKra85dVcDuZsjrW/mN1zW6LgZet/8FSqefpuN+AiDTGf/Gf+10rWKWx6Uv6AbL4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YSPvAAAAA2wAAAA8AAAAAAAAAAAAAAAAA&#10;oQIAAGRycy9kb3ducmV2LnhtbFBLBQYAAAAABAAEAPkAAACOAwAAAAA=&#10;" strokecolor="black [3040]" strokeweight="2.25pt"/>
                <v:line id="Gerade Verbindung 49" o:spid="_x0000_s1074" style="position:absolute;visibility:visible;mso-wrap-style:square" from="16348,10373" to="16349,2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tYMMAAADbAAAADwAAAGRycy9kb3ducmV2LnhtbESPQWsCMRSE7wX/Q3hCbzWrlaKrUaTF&#10;Uo/VBT0+Ns/N4uZlSeK67a83hYLHYWa+YZbr3jaiIx9qxwrGowwEcel0zZWC4rB9mYEIEVlj45gU&#10;/FCA9WrwtMRcuxt/U7ePlUgQDjkqMDG2uZShNGQxjFxLnLyz8xZjkr6S2uMtwW0jJ1n2Ji3WnBYM&#10;tvRuqLzsr1bB6dMU5Ufld9Njdpp0/Hrxv1go9TzsNwsQkfr4CP+3v7SC6Rz+vq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U7WDDAAAA2wAAAA8AAAAAAAAAAAAA&#10;AAAAoQIAAGRycy9kb3ducmV2LnhtbFBLBQYAAAAABAAEAPkAAACRAwAAAAA=&#10;" strokecolor="black [3040]" strokeweight="2.25pt"/>
                <v:line id="Gerade Verbindung 50" o:spid="_x0000_s1075" style="position:absolute;flip:x;visibility:visible;mso-wrap-style:square" from="30912,15361" to="30943,2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5KSr0AAADbAAAADwAAAGRycy9kb3ducmV2LnhtbERPSwrCMBDdC94hjOBGNFVRtBpFREHR&#10;jZ8DDM3YFptJaaKttzcLweXj/ZfrxhTiTZXLLSsYDiIQxInVOacK7rd9fwbCeWSNhWVS8CEH61W7&#10;tcRY25ov9L76VIQQdjEqyLwvYyldkpFBN7AlceAetjLoA6xSqSusQ7gp5CiKptJgzqEhw5K2GSXP&#10;68socPQ6+7Lefuanx7jXHJPdfVJESnU7zWYBwlPj/+Kf+6A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uSkq9AAAA2wAAAA8AAAAAAAAAAAAAAAAAoQIA&#10;AGRycy9kb3ducmV2LnhtbFBLBQYAAAAABAAEAPkAAACLAwAAAAA=&#10;" strokecolor="black [3040]" strokeweight="2.25pt"/>
                <v:line id="Gerade Verbindung 51" o:spid="_x0000_s1076" style="position:absolute;flip:x;visibility:visible;mso-wrap-style:square" from="16422,21977" to="30912,2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Lv0cIAAADbAAAADwAAAGRycy9kb3ducmV2LnhtbESP0YrCMBRE3wX/IVzBF1lTFWW3axQR&#10;BUVfrH7Apbm2xeamNNHWvzeC4OMwM2eY+bI1pXhQ7QrLCkbDCARxanXBmYLLefvzC8J5ZI2lZVLw&#10;JAfLRbczx1jbhk/0SHwmAoRdjApy76tYSpfmZNANbUUcvKutDfog60zqGpsAN6UcR9FMGiw4LORY&#10;0Tqn9JbcjQJH96OvmvXz73CdDNp9urlMy0ipfq9d/YPw1Ppv+NPeaQXTEby/hB8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Lv0cIAAADbAAAADwAAAAAAAAAAAAAA&#10;AAChAgAAZHJzL2Rvd25yZXYueG1sUEsFBgAAAAAEAAQA+QAAAJADAAAAAA==&#10;" strokecolor="black [3040]" strokeweight="2.25pt"/>
                <v:rect id="Rechteck 52" o:spid="_x0000_s1077" style="position:absolute;left:29886;top:882;width:11267;height:7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U8QA&#10;AADbAAAADwAAAGRycy9kb3ducmV2LnhtbESPzWrDMBCE74G8g9hCb7HcQ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lvFPEAAAA2wAAAA8AAAAAAAAAAAAAAAAAmAIAAGRycy9k&#10;b3ducmV2LnhtbFBLBQYAAAAABAAEAPUAAACJAwAAAAA=&#10;" fillcolor="white [3201]" strokecolor="black [3200]" strokeweight="2pt"/>
                <v:line id="Gerade Verbindung 53" o:spid="_x0000_s1078" style="position:absolute;flip:x y;visibility:visible;mso-wrap-style:square" from="20145,1952" to="29886,1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olcQAAADbAAAADwAAAGRycy9kb3ducmV2LnhtbESPQWvCQBSE70L/w/IK3sym2toSXaUI&#10;hZ4qUSn09pJ9JsHs27C7jcm/7woFj8PMfMOst4NpRU/ON5YVPCUpCOLS6oYrBafjx+wNhA/IGlvL&#10;pGAkD9vNw2SNmbZXzqk/hEpECPsMFdQhdJmUvqzJoE9sRxy9s3UGQ5SuktrhNcJNK+dpupQGG44L&#10;NXa0q6m8HH6Ngld5luN3waPt9+75q/jJi7walJo+Du8rEIGGcA//tz+1gpcF3L7EH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C+iVxAAAANsAAAAPAAAAAAAAAAAA&#10;AAAAAKECAABkcnMvZG93bnJldi54bWxQSwUGAAAAAAQABAD5AAAAkgMAAAAA&#10;" strokecolor="black [3040]" strokeweight="2.25pt"/>
                <v:shape id="Textfeld 5" o:spid="_x0000_s1079" type="#_x0000_t202" style="position:absolute;left:30033;top:906;width:8484;height:77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f8MUA&#10;AADbAAAADwAAAGRycy9kb3ducmV2LnhtbESPQWsCMRSE7wX/Q3iFXopmLSp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1/wxQAAANsAAAAPAAAAAAAAAAAAAAAAAJgCAABkcnMv&#10;ZG93bnJldi54bWxQSwUGAAAAAAQABAD1AAAAigMAAAAA&#10;" filled="f" stroked="f" strokeweight=".5pt">
                  <v:textbox>
                    <w:txbxContent>
                      <w:p w:rsidR="002757A3" w:rsidRDefault="002757A3" w:rsidP="00C372F6">
                        <w:pPr>
                          <w:rPr>
                            <w:szCs w:val="22"/>
                          </w:rPr>
                        </w:pPr>
                        <w:proofErr w:type="spellStart"/>
                        <w:r>
                          <w:rPr>
                            <w:szCs w:val="22"/>
                          </w:rPr>
                          <w:t>Evaluator</w:t>
                        </w:r>
                        <w:proofErr w:type="spellEnd"/>
                        <w:r>
                          <w:rPr>
                            <w:szCs w:val="22"/>
                          </w:rPr>
                          <w:t>-B</w:t>
                        </w:r>
                      </w:p>
                      <w:p w:rsidR="002757A3" w:rsidRDefault="002757A3" w:rsidP="00C372F6">
                        <w:pPr>
                          <w:rPr>
                            <w:szCs w:val="22"/>
                          </w:rPr>
                        </w:pPr>
                        <w:r>
                          <w:rPr>
                            <w:szCs w:val="22"/>
                          </w:rPr>
                          <w:t xml:space="preserve">Test </w:t>
                        </w:r>
                        <w:proofErr w:type="spellStart"/>
                        <w:r>
                          <w:rPr>
                            <w:szCs w:val="22"/>
                          </w:rPr>
                          <w:t>bench</w:t>
                        </w:r>
                        <w:proofErr w:type="spellEnd"/>
                      </w:p>
                      <w:p w:rsidR="002757A3" w:rsidRDefault="002757A3" w:rsidP="00C372F6">
                        <w:pPr>
                          <w:rPr>
                            <w:szCs w:val="22"/>
                          </w:rPr>
                        </w:pPr>
                        <w:r>
                          <w:rPr>
                            <w:szCs w:val="22"/>
                          </w:rPr>
                          <w:t>0..5V</w:t>
                        </w:r>
                      </w:p>
                      <w:p w:rsidR="002757A3" w:rsidRDefault="002757A3" w:rsidP="00C372F6">
                        <w:r>
                          <w:rPr>
                            <w:szCs w:val="22"/>
                          </w:rPr>
                          <w:t>0..600A</w:t>
                        </w:r>
                      </w:p>
                    </w:txbxContent>
                  </v:textbox>
                </v:shape>
                <v:line id="Gerade Verbindung 55" o:spid="_x0000_s1080" style="position:absolute;flip:x y;visibility:visible;mso-wrap-style:square" from="20128,2755" to="29862,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7VesQAAADbAAAADwAAAGRycy9kb3ducmV2LnhtbESPQWvCQBSE70L/w/IK3nRTqW1Js5Ei&#10;CD1ZolLo7SX7TEKzb8PuGpN/3xWEHoeZ+YbJNqPpxEDOt5YVPC0TEMSV1S3XCk7H3eINhA/IGjvL&#10;pGAiD5v8YZZhqu2VCxoOoRYRwj5FBU0IfSqlrxoy6Je2J47e2TqDIUpXS+3wGuGmk6skeZEGW44L&#10;Dfa0baj6PVyMgld5ltN3yZMdvtzzvvwpyqIelZo/jh/vIAKN4T98b39qBes13L7EH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tV6xAAAANsAAAAPAAAAAAAAAAAA&#10;AAAAAKECAABkcnMvZG93bnJldi54bWxQSwUGAAAAAAQABAD5AAAAkgMAAAAA&#10;" strokecolor="black [3040]" strokeweight="2.25pt"/>
                <v:shape id="Textfeld 5" o:spid="_x0000_s1081" type="#_x0000_t202" style="position:absolute;left:1100;top:610;width:14701;height:28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kHMUA&#10;AADbAAAADwAAAGRycy9kb3ducmV2LnhtbESPQWsCMRSE74L/IbxCL1KzFrr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WQcxQAAANsAAAAPAAAAAAAAAAAAAAAAAJgCAABkcnMv&#10;ZG93bnJldi54bWxQSwUGAAAAAAQABAD1AAAAigMAAAAA&#10;" filled="f" stroked="f" strokeweight=".5pt">
                  <v:textbox>
                    <w:txbxContent>
                      <w:p w:rsidR="002757A3" w:rsidRDefault="002757A3" w:rsidP="00C372F6">
                        <w:proofErr w:type="spellStart"/>
                        <w:r w:rsidRPr="001E3C1F">
                          <w:t>Temperature</w:t>
                        </w:r>
                        <w:proofErr w:type="spellEnd"/>
                        <w:r>
                          <w:t xml:space="preserve"> </w:t>
                        </w:r>
                        <w:proofErr w:type="spellStart"/>
                        <w:r w:rsidRPr="002D339A">
                          <w:t>chamber</w:t>
                        </w:r>
                        <w:proofErr w:type="spellEnd"/>
                      </w:p>
                    </w:txbxContent>
                  </v:textbox>
                </v:shape>
                <v:shape id="Textfeld 5" o:spid="_x0000_s1082" type="#_x0000_t202" style="position:absolute;left:30738;top:20790;width:7874;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9/8UA&#10;AADbAAAADwAAAGRycy9kb3ducmV2LnhtbESPQWvCQBSE7wX/w/KE3urGQtMQXUXEQiltxSji8ZF9&#10;JqvZtyG71fjvu4WCx2FmvmGm89424kKdN44VjEcJCOLSacOVgt327SkD4QOyxsYxKbiRh/ls8DDF&#10;XLsrb+hShEpECPscFdQhtLmUvqzJoh+5ljh6R9dZDFF2ldQdXiPcNvI5SVJp0XBcqLGlZU3lufix&#10;CsqFNevNR3FLP/fp4WT0V7b61ko9DvvFBESgPtzD/+13reDlFf6+x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X3/xQAAANsAAAAPAAAAAAAAAAAAAAAAAJgCAABkcnMv&#10;ZG93bnJldi54bWxQSwUGAAAAAAQABAD1AAAAigMAAAAA&#10;" filled="f" stroked="f" strokeweight=".5pt">
                  <v:textbox>
                    <w:txbxContent>
                      <w:p w:rsidR="002757A3" w:rsidRDefault="002757A3" w:rsidP="00C372F6">
                        <w:r>
                          <w:t>NI Series 2</w:t>
                        </w:r>
                      </w:p>
                    </w:txbxContent>
                  </v:textbox>
                </v:shape>
                <v:shape id="Textfeld 5" o:spid="_x0000_s1083" type="#_x0000_t202" style="position:absolute;left:26006;top:26796;width:13418;height:28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pjcIA&#10;AADbAAAADwAAAGRycy9kb3ducmV2LnhtbERPXWvCMBR9H+w/hDvwbaYbrEg1LTIUxtCJ3RAfL821&#10;jTY3pYla//3yIPh4ON+zYrCtuFDvjWMFb+MEBHHltOFawd/v8nUCwgdkja1jUnAjD0X+/DTDTLsr&#10;b+lShlrEEPYZKmhC6DIpfdWQRT92HXHkDq63GCLsa6l7vMZw28r3JEmlRcOxocGOPhuqTuXZKqjm&#10;1my23+UtXe3S/dHo9WTxo5UavQzzKYhAQ3iI7+4vreAjjo1f4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aumNwgAAANsAAAAPAAAAAAAAAAAAAAAAAJgCAABkcnMvZG93&#10;bnJldi54bWxQSwUGAAAAAAQABAD1AAAAhwMAAAAA&#10;" filled="f" stroked="f" strokeweight=".5pt">
                  <v:textbox>
                    <w:txbxContent>
                      <w:p w:rsidR="002757A3" w:rsidRDefault="002757A3" w:rsidP="00C372F6">
                        <w:pPr>
                          <w:pStyle w:val="StandardWeb"/>
                          <w:spacing w:before="0" w:beforeAutospacing="0" w:after="0" w:afterAutospacing="0"/>
                        </w:pPr>
                        <w:proofErr w:type="spellStart"/>
                        <w:r>
                          <w:rPr>
                            <w:rFonts w:eastAsia="Times New Roman"/>
                            <w:sz w:val="22"/>
                            <w:szCs w:val="22"/>
                          </w:rPr>
                          <w:t>LeCroy</w:t>
                        </w:r>
                        <w:proofErr w:type="spellEnd"/>
                        <w:r>
                          <w:rPr>
                            <w:rFonts w:eastAsia="Times New Roman"/>
                            <w:sz w:val="22"/>
                            <w:szCs w:val="22"/>
                          </w:rPr>
                          <w:t xml:space="preserve"> </w:t>
                        </w:r>
                        <w:proofErr w:type="spellStart"/>
                        <w:r>
                          <w:rPr>
                            <w:rFonts w:eastAsia="Times New Roman"/>
                            <w:sz w:val="22"/>
                            <w:szCs w:val="22"/>
                          </w:rPr>
                          <w:t>oscilloscope</w:t>
                        </w:r>
                        <w:proofErr w:type="spellEnd"/>
                      </w:p>
                    </w:txbxContent>
                  </v:textbox>
                </v:shape>
                <v:shape id="Textfeld 5" o:spid="_x0000_s1084" type="#_x0000_t202" style="position:absolute;left:15646;top:19665;width:15933;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MFsUA&#10;AADbAAAADwAAAGRycy9kb3ducmV2LnhtbESPQWvCQBSE70L/w/IK3symBYNGV5FSQUqrGEV6fGRf&#10;k22zb0N2q/HfdwuCx2FmvmHmy9424kydN44VPCUpCOLSacOVguNhPZqA8AFZY+OYFFzJw3LxMJhj&#10;rt2F93QuQiUihH2OCuoQ2lxKX9Zk0SeuJY7el+sshii7SuoOLxFuG/mcppm0aDgu1NjSS03lT/Fr&#10;FZQra3b7t+KavZ+yz2+jPyavW63U8LFfzUAE6sM9fGtvtILxFP6/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kwWxQAAANsAAAAPAAAAAAAAAAAAAAAAAJgCAABkcnMv&#10;ZG93bnJldi54bWxQSwUGAAAAAAQABAD1AAAAigMAAAAA&#10;" filled="f" stroked="f" strokeweight=".5pt">
                  <v:textbox>
                    <w:txbxContent>
                      <w:p w:rsidR="002757A3" w:rsidRDefault="002757A3" w:rsidP="00C372F6">
                        <w:proofErr w:type="spellStart"/>
                        <w:r>
                          <w:t>Analogue</w:t>
                        </w:r>
                        <w:proofErr w:type="spellEnd"/>
                        <w:r>
                          <w:t xml:space="preserve"> </w:t>
                        </w:r>
                        <w:proofErr w:type="spellStart"/>
                        <w:r>
                          <w:t>voltage</w:t>
                        </w:r>
                        <w:proofErr w:type="spellEnd"/>
                        <w:r>
                          <w:t xml:space="preserve"> </w:t>
                        </w:r>
                        <w:proofErr w:type="spellStart"/>
                        <w:r>
                          <w:t>output</w:t>
                        </w:r>
                        <w:proofErr w:type="spellEnd"/>
                      </w:p>
                    </w:txbxContent>
                  </v:textbox>
                </v:shape>
                <v:shape id="Textfeld 5" o:spid="_x0000_s1085" type="#_x0000_t202" style="position:absolute;left:55486;top:8952;width:9792;height:48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vNsAA&#10;AADbAAAADwAAAGRycy9kb3ducmV2LnhtbERPTYvCMBC9L/gfwgje1lQPRapRZFEQUReryB6HZrbN&#10;2kxKE7X++81B8Ph437NFZ2txp9YbxwpGwwQEceG04VLB+bT+nIDwAVlj7ZgUPMnDYt77mGGm3YOP&#10;dM9DKWII+wwVVCE0mZS+qMiiH7qGOHK/rrUYImxLqVt8xHBby3GSpNKi4dhQYUNfFRXX/GYVFEtr&#10;vo/b/JnuLunPn9H7yeqglRr0u+UURKAuvMUv90YrSOP6+CX+AD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AvNsAAAADbAAAADwAAAAAAAAAAAAAAAACYAgAAZHJzL2Rvd25y&#10;ZXYueG1sUEsFBgAAAAAEAAQA9QAAAIUDAAAAAA==&#10;" filled="f" stroked="f" strokeweight=".5pt">
                  <v:textbox>
                    <w:txbxContent>
                      <w:p w:rsidR="002757A3" w:rsidRDefault="002757A3" w:rsidP="00C372F6">
                        <w:r>
                          <w:t xml:space="preserve">Laptop </w:t>
                        </w:r>
                      </w:p>
                      <w:p w:rsidR="002757A3" w:rsidRDefault="002757A3" w:rsidP="00C372F6">
                        <w:proofErr w:type="spellStart"/>
                        <w:r>
                          <w:t>with</w:t>
                        </w:r>
                        <w:proofErr w:type="spellEnd"/>
                        <w:r>
                          <w:t xml:space="preserve"> LabVIEW</w:t>
                        </w:r>
                      </w:p>
                    </w:txbxContent>
                  </v:textbox>
                </v:shape>
                <v:line id="Gerade Verbindung 61" o:spid="_x0000_s1086" style="position:absolute;flip:x;visibility:visible;mso-wrap-style:square" from="16350,10134" to="17849,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p4cQAAADbAAAADwAAAGRycy9kb3ducmV2LnhtbESP3WrCQBSE7wu+w3IEb4rZVahozCpi&#10;MZRSEH8e4JA9JsHs2ZDdxvj23UKhl8PMfMNk28E2oqfO1441zBIFgrhwpuZSw/VymC5B+IBssHFM&#10;Gp7kYbsZvWSYGvfgE/XnUIoIYZ+ihiqENpXSFxVZ9IlriaN3c53FEGVXStPhI8JtI+dKLaTFmuNC&#10;hS3tKyru52+rQR7l6rNUB/taNMdnniv/9vXutZ6Mh90aRKAh/If/2h9Gw2IG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SnhxAAAANsAAAAPAAAAAAAAAAAA&#10;AAAAAKECAABkcnMvZG93bnJldi54bWxQSwUGAAAAAAQABAD5AAAAkgMAAAAA&#10;" strokecolor="red" strokeweight="2.25pt"/>
                <v:rect id="Rechteck 62" o:spid="_x0000_s1087" style="position:absolute;left:41785;top:906;width:3683;height:4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rect id="Rechteck 63" o:spid="_x0000_s1088" style="position:absolute;left:43214;top:4997;width:995;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TdcQA&#10;AADbAAAADwAAAGRycy9kb3ducmV2LnhtbESPQWvCQBSE74X+h+UVvNWNF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F03XEAAAA2wAAAA8AAAAAAAAAAAAAAAAAmAIAAGRycy9k&#10;b3ducmV2LnhtbFBLBQYAAAAABAAEAPUAAACJAwAAAAA=&#10;" fillcolor="white [3201]" strokecolor="black [3200]" strokeweight="2pt"/>
                <v:rect id="Rechteck 64" o:spid="_x0000_s1089" style="position:absolute;left:41785;top:5844;width:3683;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shape id="Parallelogram 3" o:spid="_x0000_s1090" type="#_x0000_t7" style="position:absolute;left:41785;top:6758;width:4094;height:133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a4JsIA&#10;AADbAAAADwAAAGRycy9kb3ducmV2LnhtbESPQWsCMRSE7wX/Q3hCbzWrbVdZjaKFQvFWK54fm+dm&#10;dfOyJlHTf98UCj0OM/MNs1gl24kb+dA6VjAeFSCIa6dbbhTsv96fZiBCRNbYOSYF3xRgtRw8LLDS&#10;7s6fdNvFRmQIhwoVmBj7SspQG7IYRq4nzt7ReYsxS99I7fGe4baTk6IopcWW84LBnt4M1efd1Spo&#10;T9rrTbe9pOnhpTbP2/KA6aLU4zCt5yAipfgf/mt/aAXlK/x+yT9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rgmwgAAANsAAAAPAAAAAAAAAAAAAAAAAJgCAABkcnMvZG93&#10;bnJldi54bWxQSwUGAAAAAAQABAD1AAAAhwMAAAAA&#10;" adj="2596" fillcolor="white [3201]" strokecolor="black [3200]" strokeweight="2pt"/>
                <v:shape id="Textfeld 5" o:spid="_x0000_s1091" type="#_x0000_t202" style="position:absolute;left:41156;top:603;width:4312;height:28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uocUA&#10;AADbAAAADwAAAGRycy9kb3ducmV2LnhtbESPT2sCMRTE7wW/Q3iFXkrN6mEpW6O0giJFK/5BPD42&#10;r5vFzcuSRF2/vREKPQ4z8xtmNOlsIy7kQ+1YwaCfgSAuna65UrDfzd7eQYSIrLFxTApuFGAy7j2N&#10;sNDuyhu6bGMlEoRDgQpMjG0hZSgNWQx91xIn79d5izFJX0nt8ZrgtpHDLMulxZrTgsGWpobK0/Zs&#10;FZzM9+s6m6++Dvni5n92Z3f0y6NSL8/d5weISF38D/+1F1pBnsPjS/oBcn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a6hxQAAANsAAAAPAAAAAAAAAAAAAAAAAJgCAABkcnMv&#10;ZG93bnJldi54bWxQSwUGAAAAAAQABAD1AAAAigMAAAAA&#10;" filled="f" stroked="f" strokeweight=".5pt">
                  <v:textbox>
                    <w:txbxContent>
                      <w:p w:rsidR="002757A3" w:rsidRDefault="002757A3" w:rsidP="00C372F6">
                        <w:r>
                          <w:t>HMI</w:t>
                        </w:r>
                      </w:p>
                    </w:txbxContent>
                  </v:textbox>
                </v:shape>
                <v:line id="Straight Connector 7" o:spid="_x0000_s1092" style="position:absolute;visibility:visible;mso-wrap-style:square" from="41039,2774" to="41750,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KA6cMAAADbAAAADwAAAGRycy9kb3ducmV2LnhtbESPQWsCMRSE7wX/Q3hCbzWrFZXVKNJi&#10;aY/VBT0+Ns/N4uZlSeK67a83hYLHYWa+YVab3jaiIx9qxwrGowwEcel0zZWC4rB7WYAIEVlj45gU&#10;/FCAzXrwtMJcuxt/U7ePlUgQDjkqMDG2uZShNGQxjFxLnLyz8xZjkr6S2uMtwW0jJ1k2kxZrTgsG&#10;W3ozVF72V6vg9GGK8r3yX9Njdpp0/Hrxv1go9Tzst0sQkfr4CP+3P7WC2Rz+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ygOnDAAAA2wAAAA8AAAAAAAAAAAAA&#10;AAAAoQIAAGRycy9kb3ducmV2LnhtbFBLBQYAAAAABAAEAPkAAACRAwAAAAA=&#10;" strokecolor="black [3040]" strokeweight="2.25pt"/>
                <v:rect id="Rechteck 45" o:spid="_x0000_s1093" style="position:absolute;left:24573;top:3439;width:3245;height:324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kSIcAA&#10;AADbAAAADwAAAGRycy9kb3ducmV2LnhtbERPz2vCMBS+D/Y/hDfwNlM9iOtMiwwGXkTbeXC3Z/Ns&#10;is1LaaKt++uXg+Dx4/u9ykfbihv1vnGsYDZNQBBXTjdcKzj8fL8vQfiArLF1TAru5CHPXl9WmGo3&#10;cEG3MtQihrBPUYEJoUul9JUhi37qOuLInV1vMUTY11L3OMRw28p5kiykxYZjg8GOvgxVl/JqFRRH&#10;vT9xHWjYJX+4nX0sTfvrlZq8jetPEIHG8BQ/3ButYBHHxi/xB8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kSIcAAAADbAAAADwAAAAAAAAAAAAAAAACYAgAAZHJzL2Rvd25y&#10;ZXYueG1sUEsFBgAAAAAEAAQA9QAAAIUDAAAAAA==&#10;" fillcolor="white [3201]" strokecolor="black [3200]" strokeweight="2pt">
                  <v:textbox>
                    <w:txbxContent>
                      <w:p w:rsidR="002757A3" w:rsidRDefault="002757A3" w:rsidP="00C372F6">
                        <w:pPr>
                          <w:pStyle w:val="StandardWeb"/>
                          <w:spacing w:before="0" w:beforeAutospacing="0" w:after="0" w:afterAutospacing="0"/>
                        </w:pPr>
                        <w:r>
                          <w:rPr>
                            <w:rFonts w:eastAsia="Times New Roman"/>
                            <w:sz w:val="22"/>
                            <w:szCs w:val="22"/>
                          </w:rPr>
                          <w:t> </w:t>
                        </w:r>
                      </w:p>
                    </w:txbxContent>
                  </v:textbox>
                </v:rect>
                <v:line id="Straight Connector 9" o:spid="_x0000_s1094" style="position:absolute;visibility:visible;mso-wrap-style:square" from="23123,5586" to="23153,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9TU8IAAADbAAAADwAAAGRycy9kb3ducmV2LnhtbESPzarCMBSE94LvEI5wd5oqKlqNIheE&#10;Llzc+rM/Nse22pyUJmp9+xtBcDnMzDfMct2aSjyocaVlBcNBBII4s7rkXMHxsO3PQDiPrLGyTApe&#10;5GC96naWGGv75JQee5+LAGEXo4LC+zqW0mUFGXQDWxMH72Ibgz7IJpe6wWeAm0qOomgqDZYcFgqs&#10;6beg7La/GwWT8faU/KWz4TVK8t059XJ8H0mlfnrtZgHCU+u/4U870Qqmc3h/C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9TU8IAAADbAAAADwAAAAAAAAAAAAAA&#10;AAChAgAAZHJzL2Rvd25yZXYueG1sUEsFBgAAAAAEAAQA+QAAAJADAAAAAA==&#10;" strokecolor="black [3040]" strokeweight="2.25pt">
                  <v:stroke dashstyle="3 1"/>
                </v:line>
                <v:line id="Straight Connector 10" o:spid="_x0000_s1095" style="position:absolute;flip:x;visibility:visible;mso-wrap-style:square" from="23189,5536" to="24721,5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V74AAADbAAAADwAAAGRycy9kb3ducmV2LnhtbERPuwrCMBTdBf8hXMFFNFXERzWKCKKb&#10;WHVwuzTXttjclCZq/XszCI6H816uG1OKF9WusKxgOIhAEKdWF5wpuJx3/RkI55E1lpZJwYccrFft&#10;1hJjbd98olfiMxFC2MWoIPe+iqV0aU4G3cBWxIG729qgD7DOpK7xHcJNKUdRNJEGCw4NOVa0zSl9&#10;JE+jYBa53rVXHIf6M95vyuNBT/RtrlS302wWIDw1/i/+uQ9awTSsD1/CD5C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gxlXvgAAANsAAAAPAAAAAAAAAAAAAAAAAKEC&#10;AABkcnMvZG93bnJldi54bWxQSwUGAAAAAAQABAD5AAAAjAMAAAAA&#10;" strokecolor="black [3040]" strokeweight="2.25pt">
                  <v:stroke dashstyle="3 1"/>
                </v:line>
                <v:shape id="Textfeld 5" o:spid="_x0000_s1096" type="#_x0000_t202" style="position:absolute;left:24310;top:3546;width:3836;height:3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gCMUA&#10;AADbAAAADwAAAGRycy9kb3ducmV2LnhtbESPQWsCMRSE74L/ITzBi9SsHrSsRmkLLVJapVrE42Pz&#10;ulncvCxJ1PXfN4LgcZiZb5j5srW1OJMPlWMFo2EGgrhwuuJSwe/u/ekZRIjIGmvHpOBKAZaLbmeO&#10;uXYX/qHzNpYiQTjkqMDE2ORShsKQxTB0DXHy/py3GJP0pdQeLwluaznOsom0WHFaMNjQm6HiuD1Z&#10;BUfzOdhkH9+v+8nq6te7kzv4r4NS/V77MgMRqY2P8L290gqm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aAIxQAAANsAAAAPAAAAAAAAAAAAAAAAAJgCAABkcnMv&#10;ZG93bnJldi54bWxQSwUGAAAAAAQABAD1AAAAigMAAAAA&#10;" filled="f" stroked="f" strokeweight=".5pt">
                  <v:textbox>
                    <w:txbxContent>
                      <w:p w:rsidR="002757A3" w:rsidRPr="00980042" w:rsidRDefault="002757A3" w:rsidP="00C372F6">
                        <w:pPr>
                          <w:pStyle w:val="StandardWeb"/>
                          <w:spacing w:before="0" w:beforeAutospacing="0" w:after="0" w:afterAutospacing="0"/>
                          <w:rPr>
                            <w:rFonts w:eastAsia="Times New Roman"/>
                            <w:sz w:val="22"/>
                            <w:szCs w:val="22"/>
                            <w:lang w:val="fr-CH"/>
                          </w:rPr>
                        </w:pPr>
                        <w:r>
                          <w:rPr>
                            <w:rFonts w:eastAsia="Times New Roman"/>
                            <w:sz w:val="22"/>
                            <w:szCs w:val="22"/>
                            <w:lang w:val="fr-CH"/>
                          </w:rPr>
                          <w:t>DC</w:t>
                        </w:r>
                      </w:p>
                    </w:txbxContent>
                  </v:textbox>
                </v:shape>
                <v:line id="Straight Connector 101" o:spid="_x0000_s1097" style="position:absolute;visibility:visible;mso-wrap-style:square" from="15763,4435" to="15778,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JX/8MAAADbAAAADwAAAGRycy9kb3ducmV2LnhtbESPQYvCMBSE78L+h/AWvGlqUbdUoywL&#10;Qg8erK73Z/Nsu9u8lCZq/fdGEDwOM/MNs1z3phFX6lxtWcFkHIEgLqyuuVTwe9iMEhDOI2tsLJOC&#10;OzlYrz4GS0y1vXFO170vRYCwS1FB5X2bSumKigy6sW2Jg3e2nUEfZFdK3eEtwE0j4yiaS4M1h4UK&#10;W/qpqPjfX4yC2XRzzHZ5MvmLsnJ7yr2cXmKp1PCz/16A8NT7d/jVzrSCrxieX8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V//DAAAA2wAAAA8AAAAAAAAAAAAA&#10;AAAAoQIAAGRycy9kb3ducmV2LnhtbFBLBQYAAAAABAAEAPkAAACRAwAAAAA=&#10;" strokecolor="black [3040]" strokeweight="2.25pt">
                  <v:stroke dashstyle="3 1"/>
                </v:line>
                <v:line id="Straight Connector 102" o:spid="_x0000_s1098" style="position:absolute;flip:x y;visibility:visible;mso-wrap-style:square" from="15798,4552" to="24511,4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p+O8QAAADbAAAADwAAAGRycy9kb3ducmV2LnhtbESPQWvCQBSE7wX/w/IEb3XTSrVEVxGh&#10;IOTQRoXi7ZF9bkKzb8PuJqb/vlso9DjMzDfMZjfaVgzkQ+NYwdM8A0FcOd2wUXA5vz2+gggRWWPr&#10;mBR8U4DddvKwwVy7O5c0nKIRCcIhRwV1jF0uZahqshjmriNO3s15izFJb6T2eE9w28rnLFtKiw2n&#10;hRo7OtRUfZ16q8BlH9ejvy5fpJGfpgilfe8Lq9RsOu7XICKN8T/81z5qBasF/H5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n47xAAAANsAAAAPAAAAAAAAAAAA&#10;AAAAAKECAABkcnMvZG93bnJldi54bWxQSwUGAAAAAAQABAD5AAAAkgMAAAAA&#10;" strokecolor="black [3040]" strokeweight="2.25pt">
                  <v:stroke dashstyle="3 1"/>
                </v:line>
                <v:line id="Gerade Verbindung 76" o:spid="_x0000_s1099" style="position:absolute;visibility:visible;mso-wrap-style:square" from="29260,15361" to="29297,2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m8QAAADbAAAADwAAAGRycy9kb3ducmV2LnhtbESPQWsCMRSE7wX/Q3gFbzVbWdRujaKC&#10;IEgpbgu9PpPX3W03L8smavz3TUHwOMzMN8x8GW0rztT7xrGC51EGglg703Cl4PNj+zQD4QOywdYx&#10;KbiSh+Vi8DDHwrgLH+hchkokCPsCFdQhdIWUXtdk0Y9cR5y8b9dbDEn2lTQ9XhLctnKcZRNpseG0&#10;UGNHm5r0b3myCr5+Xo7vsdEm5+Nhn+98fNPrtVLDx7h6BREohnv41t4ZBdMc/r+k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r+bxAAAANsAAAAPAAAAAAAAAAAA&#10;AAAAAKECAABkcnMvZG93bnJldi54bWxQSwUGAAAAAAQABAD5AAAAkgMAAAAA&#10;" strokecolor="red" strokeweight="2.25pt"/>
                <v:line id="Gerade Verbindung 76" o:spid="_x0000_s1100" style="position:absolute;flip:x;visibility:visible;mso-wrap-style:square" from="17775,20375" to="2930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5P8UAAADbAAAADwAAAGRycy9kb3ducmV2LnhtbESPzWrDMBCE74W+g9hCLqWRWnDTulFC&#10;abEJIWDy8wCLtbFNrJWx1MR++ygQ6HGYmW+Y+XKwrThT7xvHGl6nCgRx6UzDlYbDPnv5AOEDssHW&#10;MWkYycNy8fgwx9S4C2/pvAuViBD2KWqoQ+hSKX1Zk0U/dR1x9I6utxii7CtperxEuG3lm1Lv0mLD&#10;caHGjn5qKk+7P6tBFvJzXanMPpdtMea58snm12s9eRq+v0AEGsJ/+N5eGQ2zBG5f4g+Q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e5P8UAAADbAAAADwAAAAAAAAAA&#10;AAAAAAChAgAAZHJzL2Rvd25yZXYueG1sUEsFBgAAAAAEAAQA+QAAAJMDAAAAAA==&#10;" strokecolor="red" strokeweight="2.25pt"/>
                <v:line id="Gerade Verbindung 74" o:spid="_x0000_s1101" style="position:absolute;visibility:visible;mso-wrap-style:square" from="17815,10241" to="17815,20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Ed8QAAADbAAAADwAAAGRycy9kb3ducmV2LnhtbESPQWsCMRSE74X+h/AK3mq2RaxdzUoV&#10;hIUiRS14fSbP3bWbl2UTNf33plDwOMzMN8xsHm0rLtT7xrGCl2EGglg703Cl4Hu3ep6A8AHZYOuY&#10;FPySh3nx+DDD3Lgrb+iyDZVIEPY5KqhD6HIpva7Joh+6jjh5R9dbDEn2lTQ9XhPctvI1y8bSYsNp&#10;ocaOljXpn+3ZKtif3g9fsdFmxIfN56j0ca0XC6UGT/FjCiJQDPfwf7s0Ct7G8Pcl/QB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R3xAAAANsAAAAPAAAAAAAAAAAA&#10;AAAAAKECAABkcnMvZG93bnJldi54bWxQSwUGAAAAAAQABAD5AAAAkgMAAAAA&#10;" strokecolor="red" strokeweight="2.25pt"/>
                <v:shape id="Textfeld 5" o:spid="_x0000_s1102" type="#_x0000_t202" style="position:absolute;left:20913;top:14182;width:7252;height:579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hn8UA&#10;AADbAAAADwAAAGRycy9kb3ducmV2LnhtbESPQWvCQBSE7wX/w/IK3uqmPURJ3QQRCyJqMS2lx0f2&#10;NdmafRuyq8Z/7xaEHoeZ+YaZF4NtxZl6bxwreJ4kIIgrpw3XCj4/3p5mIHxA1tg6JgVX8lDko4c5&#10;Ztpd+EDnMtQiQthnqKAJocuk9FVDFv3EdcTR+3G9xRBlX0vd4yXCbStfkiSVFg3HhQY7WjZUHcuT&#10;VVAtrHk/bMpruv1Kv3+N3s1We63U+HFYvIIINIT/8L291gqmU/j7En+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CGfxQAAANsAAAAPAAAAAAAAAAAAAAAAAJgCAABkcnMv&#10;ZG93bnJldi54bWxQSwUGAAAAAAQABAD1AAAAigMAAAAA&#10;" filled="f" stroked="f" strokeweight=".5pt">
                  <v:textbox>
                    <w:txbxContent>
                      <w:p w:rsidR="002757A3" w:rsidRDefault="002757A3" w:rsidP="00C372F6">
                        <w:proofErr w:type="spellStart"/>
                        <w:r>
                          <w:t>Analogue</w:t>
                        </w:r>
                        <w:proofErr w:type="spellEnd"/>
                      </w:p>
                      <w:p w:rsidR="002757A3" w:rsidRDefault="002757A3" w:rsidP="00C372F6">
                        <w:proofErr w:type="spellStart"/>
                        <w:r>
                          <w:t>current</w:t>
                        </w:r>
                        <w:proofErr w:type="spellEnd"/>
                      </w:p>
                      <w:p w:rsidR="002757A3" w:rsidRDefault="002757A3" w:rsidP="00C372F6">
                        <w:proofErr w:type="spellStart"/>
                        <w:r>
                          <w:t>output</w:t>
                        </w:r>
                        <w:proofErr w:type="spellEnd"/>
                      </w:p>
                      <w:p w:rsidR="002757A3" w:rsidRDefault="002757A3" w:rsidP="00C372F6"/>
                    </w:txbxContent>
                  </v:textbox>
                </v:shape>
                <v:line id="Gerade Verbindung 71" o:spid="_x0000_s1103" style="position:absolute;flip:y;visibility:visible;mso-wrap-style:square" from="39414,13420" to="51234,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0aLMEAAADbAAAADwAAAGRycy9kb3ducmV2LnhtbERPy2rCQBTdC/7DcAtuxExssWrMJBSx&#10;UGk31XzAJXPzoJk7ITOa+PedRaHLw3mn+WQ6cafBtZYVrKMYBHFpdcu1guL6vtqBcB5ZY2eZFDzI&#10;QZ7NZykm2o78TfeLr0UIYZeggsb7PpHSlQ0ZdJHtiQNX2cGgD3CopR5wDOGmk89x/CoNthwaGuzp&#10;2FD5c7kZBY5uX74fj4/9Z/WynM7lqdh0sVKLp+ntAMLT5P/Ff+4PrWAbxoYv4Qf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oswQAAANsAAAAPAAAAAAAAAAAAAAAA&#10;AKECAABkcnMvZG93bnJldi54bWxQSwUGAAAAAAQABAD5AAAAjwMAAAAA&#10;" strokecolor="black [3040]" strokeweight="2.25pt"/>
                <v:shape id="Gerade Verbindung mit Pfeil 36" o:spid="_x0000_s1104" type="#_x0000_t32" style="position:absolute;left:22581;top:12728;width:743;height: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G9FcUAAADbAAAADwAAAGRycy9kb3ducmV2LnhtbESP3WoCMRSE7wu+QzhC72pWL2xdjaKF&#10;otAK1fUBjpuzP7g5WZNUV5++EQq9HGbmG2a26EwjLuR8bVnBcJCAIM6trrlUcMg+Xt5A+ICssbFM&#10;Cm7kYTHvPc0w1fbKO7rsQykihH2KCqoQ2lRKn1dk0A9sSxy9wjqDIUpXSu3wGuGmkaMkGUuDNceF&#10;Clt6ryg/7X+MgmLznW2L9e385VbHgz1/Zncc3ZV67nfLKYhAXfgP/7U3WsHrBB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G9FcUAAADbAAAADwAAAAAAAAAA&#10;AAAAAAChAgAAZHJzL2Rvd25yZXYueG1sUEsFBgAAAAAEAAQA+QAAAJMDAAAAAA==&#10;" strokecolor="red" strokeweight="2.25pt">
                  <v:stroke endarrow="block"/>
                </v:shape>
                <v:line id="Gerade Verbindung 69" o:spid="_x0000_s1105" style="position:absolute;visibility:visible;mso-wrap-style:square" from="14557,42201" to="31495,4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Z78AAADbAAAADwAAAGRycy9kb3ducmV2LnhtbERPz2vCMBS+D/wfwhN2m6luSKlGEUXZ&#10;jtOCHh/Nsyk2LyWJtdtfvxwGHj++38v1YFvRkw+NYwXTSQaCuHK64VpBedq/5SBCRNbYOiYFPxRg&#10;vRq9LLHQ7sHf1B9jLVIIhwIVmBi7QspQGbIYJq4jTtzVeYsxQV9L7fGRwm0rZ1k2lxYbTg0GO9oa&#10;qm7Hu1VwOZiy2tX+6+OcXWY9v9/8L5ZKvY6HzQJEpCE+xf/uT60gT+vTl/QD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Jf+Z78AAADbAAAADwAAAAAAAAAAAAAAAACh&#10;AgAAZHJzL2Rvd25yZXYueG1sUEsFBgAAAAAEAAQA+QAAAI0DAAAAAA==&#10;" strokecolor="black [3040]" strokeweight="2.25pt"/>
                <v:rect id="Rechteck 45" o:spid="_x0000_s1106" style="position:absolute;left:31506;top:40428;width:3244;height:32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dRsMA&#10;AADbAAAADwAAAGRycy9kb3ducmV2LnhtbESPT2vCQBTE7wW/w/KE3ppNepA0uooIQi/FP/Wgt2f2&#10;mQ1m34bs1qR++m5B8DjMzG+Y2WKwjbhR52vHCrIkBUFcOl1zpeDwvX7LQfiArLFxTAp+ycNiPnqZ&#10;YaFdzzu67UMlIoR9gQpMCG0hpS8NWfSJa4mjd3GdxRBlV0ndYR/htpHvaTqRFmuOCwZbWhkqr/sf&#10;q2B31NszV4H6TXrHr+wjN83JK/U6HpZTEIGG8Aw/2p9aQZ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9dRsMAAADbAAAADwAAAAAAAAAAAAAAAACYAgAAZHJzL2Rv&#10;d25yZXYueG1sUEsFBgAAAAAEAAQA9QAAAIgDAAAAAA==&#10;" fillcolor="white [3201]" strokecolor="black [3200]" strokeweight="2pt">
                  <v:textbox>
                    <w:txbxContent>
                      <w:p w:rsidR="002757A3" w:rsidRDefault="002757A3" w:rsidP="00C372F6"/>
                    </w:txbxContent>
                  </v:textbox>
                </v:rect>
                <v:line id="Gerade Verbindung 46" o:spid="_x0000_s1107" style="position:absolute;flip:y;visibility:visible;mso-wrap-style:square" from="31503,40426" to="34744,4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Bd4cMAAADbAAAADwAAAGRycy9kb3ducmV2LnhtbESP3YrCMBSE74V9h3AW9kZsuoqLVqMs&#10;soKiN3Z9gENz+oPNSWmirW9vBMHLYWa+YZbr3tTiRq2rLCv4jmIQxJnVFRcKzv/b0QyE88gaa8uk&#10;4E4O1quPwRITbTs+0S31hQgQdgkqKL1vEildVpJBF9mGOHi5bQ36INtC6ha7ADe1HMfxjzRYcVgo&#10;saFNSdklvRoFjq5H33Sb+/yQT4b9Pvs7T+tYqa/P/ncBwlPv3+FXe6cVzM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QXeHDAAAA2wAAAA8AAAAAAAAAAAAA&#10;AAAAoQIAAGRycy9kb3ducmV2LnhtbFBLBQYAAAAABAAEAPkAAACRAwAAAAA=&#10;" strokecolor="black [3040]" strokeweight="2.25pt"/>
                <v:shape id="Textfeld 5" o:spid="_x0000_s1108" type="#_x0000_t202" style="position:absolute;left:36466;top:39910;width:4191;height:28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Xu8QA&#10;AADbAAAADwAAAGRycy9kb3ducmV2LnhtbESPQWvCQBSE7wX/w/IEb3VThRBSV5GiIKIW01J6fGRf&#10;k22zb0N21fjv3YLgcZiZb5jZoreNOFPnjWMFL+MEBHHptOFKwefH+jkD4QOyxsYxKbiSh8V88DTD&#10;XLsLH+lchEpECPscFdQhtLmUvqzJoh+7ljh6P66zGKLsKqk7vES4beQkSVJp0XBcqLGlt5rKv+Jk&#10;FZRLa96P2+Ka7r7S71+j99nqoJUaDfvlK4hAfXiE7+2NVpBN4f9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uV7vEAAAA2wAAAA8AAAAAAAAAAAAAAAAAmAIAAGRycy9k&#10;b3ducmV2LnhtbFBLBQYAAAAABAAEAPUAAACJAwAAAAA=&#10;" filled="f" stroked="f" strokeweight=".5pt">
                  <v:textbox>
                    <w:txbxContent>
                      <w:p w:rsidR="002757A3" w:rsidRDefault="002757A3" w:rsidP="00C372F6">
                        <w:r>
                          <w:rPr>
                            <w:szCs w:val="22"/>
                          </w:rPr>
                          <w:t>USB</w:t>
                        </w:r>
                      </w:p>
                    </w:txbxContent>
                  </v:textbox>
                </v:shape>
                <v:shape id="Textfeld 5" o:spid="_x0000_s1109" type="#_x0000_t202" style="position:absolute;left:15633;top:39914;width:7925;height:28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Pz8QA&#10;AADbAAAADwAAAGRycy9kb3ducmV2LnhtbESPQWvCQBSE7wX/w/IEb3VTkRBSV5GiIKIW01J6fGRf&#10;k22zb0N21fjv3YLgcZiZb5jZoreNOFPnjWMFL+MEBHHptOFKwefH+jkD4QOyxsYxKbiSh8V88DTD&#10;XLsLH+lchEpECPscFdQhtLmUvqzJoh+7ljh6P66zGKLsKqk7vES4beQkSVJp0XBcqLGlt5rKv+Jk&#10;FZRLa96P2+Ka7r7S71+j99nqoJUaDfvlK4hAfXiE7+2NVpBN4f9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z8/EAAAA2wAAAA8AAAAAAAAAAAAAAAAAmAIAAGRycy9k&#10;b3ducmV2LnhtbFBLBQYAAAAABAAEAPUAAACJAwAAAAA=&#10;" filled="f" stroked="f" strokeweight=".5pt">
                  <v:textbox>
                    <w:txbxContent>
                      <w:p w:rsidR="002757A3" w:rsidRDefault="002757A3" w:rsidP="00C372F6">
                        <w:r>
                          <w:t xml:space="preserve">LIN </w:t>
                        </w:r>
                        <w:proofErr w:type="spellStart"/>
                        <w:r>
                          <w:t>output</w:t>
                        </w:r>
                        <w:proofErr w:type="spellEnd"/>
                      </w:p>
                    </w:txbxContent>
                  </v:textbox>
                </v:shape>
                <v:shape id="Textfeld 5" o:spid="_x0000_s1110" type="#_x0000_t202" style="position:absolute;left:28666;top:37652;width:9023;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qVMQA&#10;AADbAAAADwAAAGRycy9kb3ducmV2LnhtbESPQWvCQBSE7wX/w/IEb3VTwRBSV5GiIKIW01J6fGRf&#10;k22zb0N21fjv3YLgcZiZb5jZoreNOFPnjWMFL+MEBHHptOFKwefH+jkD4QOyxsYxKbiSh8V88DTD&#10;XLsLH+lchEpECPscFdQhtLmUvqzJoh+7ljh6P66zGKLsKqk7vES4beQkSVJp0XBcqLGlt5rKv+Jk&#10;FZRLa96P2+Ka7r7S71+j99nqoJUaDfvlK4hAfXiE7+2NVpBN4f9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LalTEAAAA2wAAAA8AAAAAAAAAAAAAAAAAmAIAAGRycy9k&#10;b3ducmV2LnhtbFBLBQYAAAAABAAEAPUAAACJAwAAAAA=&#10;" filled="f" stroked="f" strokeweight=".5pt">
                  <v:textbox>
                    <w:txbxContent>
                      <w:p w:rsidR="002757A3" w:rsidRDefault="002757A3" w:rsidP="00C372F6">
                        <w:r w:rsidRPr="000C259B">
                          <w:t>NI USB-9866</w:t>
                        </w:r>
                      </w:p>
                    </w:txbxContent>
                  </v:textbox>
                </v:shape>
                <v:line id="Gerade Verbindung 63" o:spid="_x0000_s1111" style="position:absolute;flip:y;visibility:visible;mso-wrap-style:square" from="14617,9989" to="14617,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tb4sMAAADbAAAADwAAAGRycy9kb3ducmV2LnhtbESP3YrCMBSE7xd8h3AEbxZNVbZobRQR&#10;F1zWG38e4NCc/mBzUppo69tvFgQvh5n5hkk3vanFg1pXWVYwnUQgiDOrKy4UXC/f4wUI55E11pZJ&#10;wZMcbNaDjxQTbTs+0ePsCxEg7BJUUHrfJFK6rCSDbmIb4uDltjXog2wLqVvsAtzUchZFsTRYcVgo&#10;saFdSdntfDcKHN2Pvul2z+VvPv/sf7L99auOlBoN++0KhKfev8Ov9kErWMTw/yX8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rW+LDAAAA2wAAAA8AAAAAAAAAAAAA&#10;AAAAoQIAAGRycy9kb3ducmV2LnhtbFBLBQYAAAAABAAEAPkAAACRAwAAAAA=&#10;" strokecolor="black [3040]" strokeweight="2.25pt"/>
                <v:line id="Gerade Verbindung 69" o:spid="_x0000_s1112" style="position:absolute;visibility:visible;mso-wrap-style:square" from="14556,10002" to="15116,1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5mE8MAAADbAAAADwAAAGRycy9kb3ducmV2LnhtbESPQWsCMRSE74X+h/AK3mpWK1W2RhFL&#10;RY/VhXp8bJ6bxc3LkqTr6q83hYLHYWa+YebL3jaiIx9qxwpGwwwEcel0zZWC4vD1OgMRIrLGxjEp&#10;uFKA5eL5aY65dhf+pm4fK5EgHHJUYGJscylDachiGLqWOHkn5y3GJH0ltcdLgttGjrPsXVqsOS0Y&#10;bGltqDzvf62C48YU5Wfld5Of7Dju+O3sb1goNXjpVx8gIvXxEf5vb7WC2RT+vq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hPDAAAA2wAAAA8AAAAAAAAAAAAA&#10;AAAAoQIAAGRycy9kb3ducmV2LnhtbFBLBQYAAAAABAAEAPkAAACRAwAAAAA=&#10;" strokecolor="black [3040]" strokeweight="2.25pt"/>
                <v:line id="Gerade Verbindung 69" o:spid="_x0000_s1113" style="position:absolute;visibility:visible;mso-wrap-style:square" from="34769,42154" to="48415,42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HyYb8AAADbAAAADwAAAGRycy9kb3ducmV2LnhtbERPz2vCMBS+D/wfwhN2m6luSKlGEUXZ&#10;jtOCHh/Nsyk2LyWJtdtfvxwGHj++38v1YFvRkw+NYwXTSQaCuHK64VpBedq/5SBCRNbYOiYFPxRg&#10;vRq9LLHQ7sHf1B9jLVIIhwIVmBi7QspQGbIYJq4jTtzVeYsxQV9L7fGRwm0rZ1k2lxYbTg0GO9oa&#10;qm7Hu1VwOZiy2tX+6+OcXWY9v9/8L5ZKvY6HzQJEpCE+xf/uT60gT2PTl/QD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uHyYb8AAADbAAAADwAAAAAAAAAAAAAAAACh&#10;AgAAZHJzL2Rvd25yZXYueG1sUEsFBgAAAAAEAAQA+QAAAI0DAAAAAA==&#10;" strokecolor="black [3040]" strokeweight="2.25pt"/>
                <v:line id="Gerade Verbindung 70" o:spid="_x0000_s1114" style="position:absolute;flip:y;visibility:visible;mso-wrap-style:square" from="48419,15274" to="48419,4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TPkMQAAADbAAAADwAAAGRycy9kb3ducmV2LnhtbESPW2sCMRSE3wX/QzgFX6Rma1F0u1FE&#10;KlT0xcsPOGzOXujmZNnEvfx7IxT6OMzMN0yy7U0lWmpcaVnBxywCQZxaXXKu4H47vK9AOI+ssbJM&#10;CgZysN2MRwnG2nZ8ofbqcxEg7GJUUHhfx1K6tCCDbmZr4uBltjHog2xyqRvsAtxUch5FS2mw5LBQ&#10;YE37gtLf68MocPQ4+7rbD+tT9jntj+n3fVFFSk3e+t0XCE+9/w//tX+0gtUa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9M+QxAAAANsAAAAPAAAAAAAAAAAA&#10;AAAAAKECAABkcnMvZG93bnJldi54bWxQSwUGAAAAAAQABAD5AAAAkgMAAAAA&#10;" strokecolor="black [3040]" strokeweight="2.25pt"/>
                <v:line id="Gerade Verbindung 71" o:spid="_x0000_s1115" style="position:absolute;visibility:visible;mso-wrap-style:square" from="48415,15206" to="52005,1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5ousAAAADbAAAADwAAAGRycy9kb3ducmV2LnhtbERPz2vCMBS+D/wfwhO8zXQ6hutMRRRl&#10;O04Lenw0b01p81KSWLv99cthsOPH93u9GW0nBvKhcazgaZ6BIK6cbrhWUJ4PjysQISJr7ByTgm8K&#10;sCkmD2vMtbvzJw2nWIsUwiFHBSbGPpcyVIYshrnriRP35bzFmKCvpfZ4T+G2k4sse5EWG04NBnva&#10;Gara080quB5NWe1r//F8ya6LgZet/8FSqdl03L6BiDTGf/Gf+10reE3r05f0A2T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OaLrAAAAA2wAAAA8AAAAAAAAAAAAAAAAA&#10;oQIAAGRycy9kb3ducmV2LnhtbFBLBQYAAAAABAAEAPkAAACOAwAAAAA=&#10;" strokecolor="black [3040]" strokeweight="2.25pt"/>
                <w10:anchorlock/>
              </v:group>
            </w:pict>
          </mc:Fallback>
        </mc:AlternateContent>
      </w:r>
    </w:p>
    <w:p w:rsidR="009E50E3" w:rsidRPr="00014AAE" w:rsidRDefault="009E50E3" w:rsidP="009E50E3">
      <w:pPr>
        <w:pStyle w:val="Beschriftung"/>
        <w:rPr>
          <w:lang w:val="en-GB"/>
        </w:rPr>
      </w:pPr>
      <w:bookmarkStart w:id="99" w:name="_Ref386467284"/>
      <w:r w:rsidRPr="00014AAE">
        <w:rPr>
          <w:lang w:val="en-GB"/>
        </w:rPr>
        <w:t xml:space="preserve">Figure </w:t>
      </w:r>
      <w:r w:rsidR="001627E2" w:rsidRPr="00014AAE">
        <w:rPr>
          <w:lang w:val="en-GB"/>
        </w:rPr>
        <w:fldChar w:fldCharType="begin"/>
      </w:r>
      <w:r w:rsidRPr="00014AAE">
        <w:rPr>
          <w:lang w:val="en-GB"/>
        </w:rPr>
        <w:instrText xml:space="preserve"> SEQ Figure \* ARABIC </w:instrText>
      </w:r>
      <w:r w:rsidR="001627E2" w:rsidRPr="00014AAE">
        <w:rPr>
          <w:lang w:val="en-GB"/>
        </w:rPr>
        <w:fldChar w:fldCharType="separate"/>
      </w:r>
      <w:r w:rsidR="00A61671">
        <w:rPr>
          <w:noProof/>
          <w:lang w:val="en-GB"/>
        </w:rPr>
        <w:t>1</w:t>
      </w:r>
      <w:r w:rsidR="001627E2" w:rsidRPr="00014AAE">
        <w:rPr>
          <w:lang w:val="en-GB"/>
        </w:rPr>
        <w:fldChar w:fldCharType="end"/>
      </w:r>
      <w:bookmarkEnd w:id="99"/>
      <w:r w:rsidRPr="00014AAE">
        <w:rPr>
          <w:lang w:val="en-GB"/>
        </w:rPr>
        <w:t xml:space="preserve"> System Overview</w:t>
      </w:r>
    </w:p>
    <w:p w:rsidR="00C372F6" w:rsidRPr="00014AAE" w:rsidRDefault="00334C5D" w:rsidP="00C372F6">
      <w:pPr>
        <w:rPr>
          <w:lang w:val="en-GB"/>
        </w:rPr>
      </w:pPr>
      <w:r w:rsidRPr="00014AAE">
        <w:rPr>
          <w:lang w:val="en-GB"/>
        </w:rPr>
        <w:t>Basically, the system consists of one reference sensor and one or more devices under test, the Fuelcon test bench to generate the current profile and a laptop together with measurement equipment to get the results.</w:t>
      </w:r>
    </w:p>
    <w:p w:rsidR="00334C5D" w:rsidRPr="00014AAE" w:rsidRDefault="00334C5D" w:rsidP="00C372F6">
      <w:pPr>
        <w:rPr>
          <w:lang w:val="en-GB"/>
        </w:rPr>
      </w:pPr>
      <w:r w:rsidRPr="00014AAE">
        <w:rPr>
          <w:lang w:val="en-GB"/>
        </w:rPr>
        <w:t xml:space="preserve">In order to use the Fuelcon test bench, a dummy battery has to be installed to generate the necessary minimum voltage higher than 1V. For this, a specially assembled battery block has been made, which can be reused. </w:t>
      </w:r>
    </w:p>
    <w:p w:rsidR="00334C5D" w:rsidRPr="00014AAE" w:rsidRDefault="00334C5D" w:rsidP="00C372F6">
      <w:pPr>
        <w:rPr>
          <w:lang w:val="en-GB"/>
        </w:rPr>
      </w:pPr>
      <w:r w:rsidRPr="00014AAE">
        <w:rPr>
          <w:lang w:val="en-GB"/>
        </w:rPr>
        <w:t>If the sensor has to be tested under different temperatures, a thermal chamber can be used. In this case, the device under test is put into the temperature chamber, while the reference sensor is kept outside it. This assures that the temperature drift of the reference sensor is kept minimal.</w:t>
      </w:r>
    </w:p>
    <w:bookmarkEnd w:id="93"/>
    <w:p w:rsidR="0009166B" w:rsidRPr="00014AAE" w:rsidRDefault="00334C5D" w:rsidP="00334C5D">
      <w:pPr>
        <w:pStyle w:val="berschrift1"/>
        <w:rPr>
          <w:lang w:val="en-GB"/>
        </w:rPr>
      </w:pPr>
      <w:r w:rsidRPr="00014AAE">
        <w:rPr>
          <w:lang w:val="en-GB"/>
        </w:rPr>
        <w:t>Setup procedure</w:t>
      </w:r>
    </w:p>
    <w:p w:rsidR="00334C5D" w:rsidRPr="00014AAE" w:rsidRDefault="00334C5D" w:rsidP="00334C5D">
      <w:pPr>
        <w:pStyle w:val="berschrift2"/>
        <w:rPr>
          <w:lang w:val="en-GB"/>
        </w:rPr>
      </w:pPr>
      <w:r w:rsidRPr="00014AAE">
        <w:rPr>
          <w:lang w:val="en-GB"/>
        </w:rPr>
        <w:t>Introduction</w:t>
      </w:r>
    </w:p>
    <w:p w:rsidR="00334C5D" w:rsidRPr="00014AAE" w:rsidRDefault="00334C5D" w:rsidP="00334C5D">
      <w:pPr>
        <w:pStyle w:val="Textkrper"/>
        <w:rPr>
          <w:lang w:val="en-GB"/>
        </w:rPr>
      </w:pPr>
      <w:r w:rsidRPr="00014AAE">
        <w:rPr>
          <w:lang w:val="en-GB"/>
        </w:rPr>
        <w:t>This chapter proposes the necessary steps in the case that a new sensor provided by LEM will be tested. It tries to list the issues and pitfalls that occurred during the test of the first sensor (the CAB 300-C)</w:t>
      </w:r>
    </w:p>
    <w:p w:rsidR="00334C5D" w:rsidRPr="00014AAE" w:rsidRDefault="00564BD9" w:rsidP="00334C5D">
      <w:pPr>
        <w:pStyle w:val="berschrift2"/>
        <w:rPr>
          <w:lang w:val="en-GB"/>
        </w:rPr>
      </w:pPr>
      <w:r w:rsidRPr="00014AAE">
        <w:rPr>
          <w:lang w:val="en-GB"/>
        </w:rPr>
        <w:t>Mechanical</w:t>
      </w:r>
      <w:r w:rsidR="00334C5D" w:rsidRPr="00014AAE">
        <w:rPr>
          <w:lang w:val="en-GB"/>
        </w:rPr>
        <w:t xml:space="preserve"> installations</w:t>
      </w:r>
    </w:p>
    <w:p w:rsidR="00564BD9" w:rsidRPr="00014AAE" w:rsidRDefault="00564BD9" w:rsidP="00564BD9">
      <w:pPr>
        <w:pStyle w:val="berschrift3"/>
        <w:rPr>
          <w:lang w:val="en-GB"/>
        </w:rPr>
      </w:pPr>
      <w:r w:rsidRPr="00014AAE">
        <w:rPr>
          <w:lang w:val="en-GB"/>
        </w:rPr>
        <w:t>Cabling</w:t>
      </w:r>
    </w:p>
    <w:p w:rsidR="00A61671" w:rsidRDefault="00564BD9" w:rsidP="00564BD9">
      <w:pPr>
        <w:pStyle w:val="Textkrper"/>
        <w:rPr>
          <w:lang w:val="en-GB"/>
        </w:rPr>
      </w:pPr>
      <w:r w:rsidRPr="00014AAE">
        <w:rPr>
          <w:lang w:val="en-GB"/>
        </w:rPr>
        <w:t>The high current circuit is built up with several high diameter power cables</w:t>
      </w:r>
      <w:r w:rsidR="006125B9" w:rsidRPr="00014AAE">
        <w:rPr>
          <w:lang w:val="en-GB"/>
        </w:rPr>
        <w:t xml:space="preserve">. </w:t>
      </w:r>
      <w:r w:rsidR="006125B9" w:rsidRPr="00014AAE">
        <w:rPr>
          <w:lang w:val="en-GB"/>
        </w:rPr>
        <w:fldChar w:fldCharType="begin"/>
      </w:r>
      <w:r w:rsidR="006125B9" w:rsidRPr="00014AAE">
        <w:rPr>
          <w:lang w:val="en-GB"/>
        </w:rPr>
        <w:instrText xml:space="preserve"> REF _Ref386467284 \h </w:instrText>
      </w:r>
      <w:r w:rsidR="006125B9" w:rsidRPr="00014AAE">
        <w:rPr>
          <w:lang w:val="en-GB"/>
        </w:rPr>
      </w:r>
      <w:r w:rsidR="006125B9" w:rsidRPr="00014AAE">
        <w:rPr>
          <w:lang w:val="en-GB"/>
        </w:rPr>
        <w:fldChar w:fldCharType="separate"/>
      </w:r>
      <w:r w:rsidR="006125B9" w:rsidRPr="00014AAE">
        <w:rPr>
          <w:lang w:val="en-GB"/>
        </w:rPr>
        <w:t xml:space="preserve">Figure </w:t>
      </w:r>
      <w:r w:rsidR="006125B9" w:rsidRPr="00014AAE">
        <w:rPr>
          <w:noProof/>
          <w:lang w:val="en-GB"/>
        </w:rPr>
        <w:t>1</w:t>
      </w:r>
      <w:r w:rsidR="006125B9" w:rsidRPr="00014AAE">
        <w:rPr>
          <w:lang w:val="en-GB"/>
        </w:rPr>
        <w:fldChar w:fldCharType="end"/>
      </w:r>
      <w:r w:rsidR="006125B9" w:rsidRPr="00014AAE">
        <w:rPr>
          <w:lang w:val="en-GB"/>
        </w:rPr>
        <w:t xml:space="preserve"> shows</w:t>
      </w:r>
      <w:r w:rsidR="00A61671">
        <w:rPr>
          <w:lang w:val="en-GB"/>
        </w:rPr>
        <w:t xml:space="preserve"> schematically </w:t>
      </w:r>
      <w:r w:rsidR="006125B9" w:rsidRPr="00014AAE">
        <w:rPr>
          <w:lang w:val="en-GB"/>
        </w:rPr>
        <w:t xml:space="preserve">the flow of the high current. </w:t>
      </w:r>
      <w:r w:rsidR="00A61671">
        <w:rPr>
          <w:lang w:val="en-GB"/>
        </w:rPr>
        <w:fldChar w:fldCharType="begin"/>
      </w:r>
      <w:r w:rsidR="00A61671">
        <w:rPr>
          <w:lang w:val="en-GB"/>
        </w:rPr>
        <w:instrText xml:space="preserve"> REF _Ref386525344 \h </w:instrText>
      </w:r>
      <w:r w:rsidR="00A61671">
        <w:rPr>
          <w:lang w:val="en-GB"/>
        </w:rPr>
      </w:r>
      <w:r w:rsidR="00A61671">
        <w:rPr>
          <w:lang w:val="en-GB"/>
        </w:rPr>
        <w:fldChar w:fldCharType="separate"/>
      </w:r>
      <w:proofErr w:type="spellStart"/>
      <w:r w:rsidR="00A61671">
        <w:t>Figure</w:t>
      </w:r>
      <w:proofErr w:type="spellEnd"/>
      <w:r w:rsidR="00A61671">
        <w:t xml:space="preserve"> </w:t>
      </w:r>
      <w:r w:rsidR="00A61671">
        <w:rPr>
          <w:noProof/>
        </w:rPr>
        <w:t>2</w:t>
      </w:r>
      <w:r w:rsidR="00A61671">
        <w:rPr>
          <w:lang w:val="en-GB"/>
        </w:rPr>
        <w:fldChar w:fldCharType="end"/>
      </w:r>
      <w:r w:rsidR="00A61671">
        <w:rPr>
          <w:lang w:val="en-GB"/>
        </w:rPr>
        <w:t xml:space="preserve"> and </w:t>
      </w:r>
      <w:r w:rsidR="00A61671">
        <w:rPr>
          <w:lang w:val="en-GB"/>
        </w:rPr>
        <w:fldChar w:fldCharType="begin"/>
      </w:r>
      <w:r w:rsidR="00A61671">
        <w:rPr>
          <w:lang w:val="en-GB"/>
        </w:rPr>
        <w:instrText xml:space="preserve"> REF _Ref386525346 \h </w:instrText>
      </w:r>
      <w:r w:rsidR="00A61671">
        <w:rPr>
          <w:lang w:val="en-GB"/>
        </w:rPr>
      </w:r>
      <w:r w:rsidR="00A61671">
        <w:rPr>
          <w:lang w:val="en-GB"/>
        </w:rPr>
        <w:fldChar w:fldCharType="separate"/>
      </w:r>
      <w:proofErr w:type="spellStart"/>
      <w:r w:rsidR="00A61671">
        <w:t>Figure</w:t>
      </w:r>
      <w:proofErr w:type="spellEnd"/>
      <w:r w:rsidR="00A61671">
        <w:t xml:space="preserve"> </w:t>
      </w:r>
      <w:r w:rsidR="00A61671">
        <w:rPr>
          <w:noProof/>
        </w:rPr>
        <w:t>3</w:t>
      </w:r>
      <w:r w:rsidR="00A61671">
        <w:rPr>
          <w:lang w:val="en-GB"/>
        </w:rPr>
        <w:fldChar w:fldCharType="end"/>
      </w:r>
      <w:r w:rsidR="00A61671">
        <w:rPr>
          <w:lang w:val="en-GB"/>
        </w:rPr>
        <w:t xml:space="preserve"> show the currently implemented installation:</w:t>
      </w:r>
    </w:p>
    <w:p w:rsidR="00A61671" w:rsidRDefault="00A61671" w:rsidP="00564BD9">
      <w:pPr>
        <w:pStyle w:val="Textkrper"/>
        <w:rPr>
          <w:lang w:val="en-GB"/>
        </w:rPr>
      </w:pPr>
      <w:r>
        <w:rPr>
          <w:noProof/>
          <w:lang w:eastAsia="de-CH"/>
        </w:rPr>
        <w:drawing>
          <wp:inline distT="0" distB="0" distL="0" distR="0" wp14:anchorId="43D7F96F" wp14:editId="4F88F1D6">
            <wp:extent cx="3688962" cy="2075214"/>
            <wp:effectExtent l="6668" t="0" r="0" b="0"/>
            <wp:docPr id="128" name="Grafik 128" descr="P:\TI\fbe\ESReC\Projekte\14-001 LEM Current Sensor Measurements\documents\DSC_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TI\fbe\ESReC\Projekte\14-001 LEM Current Sensor Measurements\documents\DSC_01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680147" cy="2070255"/>
                    </a:xfrm>
                    <a:prstGeom prst="rect">
                      <a:avLst/>
                    </a:prstGeom>
                    <a:noFill/>
                    <a:ln>
                      <a:noFill/>
                    </a:ln>
                  </pic:spPr>
                </pic:pic>
              </a:graphicData>
            </a:graphic>
          </wp:inline>
        </w:drawing>
      </w:r>
    </w:p>
    <w:p w:rsidR="00A61671" w:rsidRDefault="00A61671" w:rsidP="00A61671">
      <w:pPr>
        <w:pStyle w:val="Beschriftung"/>
        <w:rPr>
          <w:lang w:val="en-GB"/>
        </w:rPr>
      </w:pPr>
      <w:bookmarkStart w:id="100" w:name="_Ref386525344"/>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100"/>
      <w:r>
        <w:t xml:space="preserve">: </w:t>
      </w:r>
      <w:proofErr w:type="spellStart"/>
      <w:r>
        <w:t>cabling</w:t>
      </w:r>
      <w:proofErr w:type="spellEnd"/>
      <w:r>
        <w:t xml:space="preserve"> </w:t>
      </w:r>
      <w:proofErr w:type="spellStart"/>
      <w:r>
        <w:t>inside</w:t>
      </w:r>
      <w:proofErr w:type="spellEnd"/>
      <w:r>
        <w:t xml:space="preserve"> </w:t>
      </w:r>
      <w:proofErr w:type="spellStart"/>
      <w:r>
        <w:t>temperature</w:t>
      </w:r>
      <w:proofErr w:type="spellEnd"/>
      <w:r>
        <w:t xml:space="preserve"> </w:t>
      </w:r>
      <w:proofErr w:type="spellStart"/>
      <w:r>
        <w:t>chamber</w:t>
      </w:r>
      <w:proofErr w:type="spellEnd"/>
    </w:p>
    <w:p w:rsidR="00A61671" w:rsidRDefault="00A61671" w:rsidP="00564BD9">
      <w:pPr>
        <w:pStyle w:val="Textkrper"/>
        <w:rPr>
          <w:lang w:val="en-GB"/>
        </w:rPr>
      </w:pPr>
      <w:r>
        <w:rPr>
          <w:noProof/>
          <w:lang w:eastAsia="de-CH"/>
        </w:rPr>
        <w:drawing>
          <wp:inline distT="0" distB="0" distL="0" distR="0" wp14:anchorId="53B288C4" wp14:editId="0335A1DF">
            <wp:extent cx="3713699" cy="2360527"/>
            <wp:effectExtent l="0" t="0" r="1270" b="1905"/>
            <wp:docPr id="127" name="Grafik 127" descr="P:\TI\fbe\ESReC\Projekte\14-001 LEM Current Sensor Measurements\documents\DSC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TI\fbe\ESReC\Projekte\14-001 LEM Current Sensor Measurements\documents\DSC_010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79" r="7219"/>
                    <a:stretch/>
                  </pic:blipFill>
                  <pic:spPr bwMode="auto">
                    <a:xfrm>
                      <a:off x="0" y="0"/>
                      <a:ext cx="3715873" cy="2361909"/>
                    </a:xfrm>
                    <a:prstGeom prst="rect">
                      <a:avLst/>
                    </a:prstGeom>
                    <a:noFill/>
                    <a:ln>
                      <a:noFill/>
                    </a:ln>
                    <a:extLst>
                      <a:ext uri="{53640926-AAD7-44D8-BBD7-CCE9431645EC}">
                        <a14:shadowObscured xmlns:a14="http://schemas.microsoft.com/office/drawing/2010/main"/>
                      </a:ext>
                    </a:extLst>
                  </pic:spPr>
                </pic:pic>
              </a:graphicData>
            </a:graphic>
          </wp:inline>
        </w:drawing>
      </w:r>
    </w:p>
    <w:p w:rsidR="00A61671" w:rsidRDefault="00A61671" w:rsidP="00A61671">
      <w:pPr>
        <w:pStyle w:val="Beschriftung"/>
        <w:rPr>
          <w:lang w:val="en-GB"/>
        </w:rPr>
      </w:pPr>
      <w:bookmarkStart w:id="101" w:name="_Ref386525346"/>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bookmarkEnd w:id="101"/>
      <w:r>
        <w:t xml:space="preserve">: </w:t>
      </w:r>
      <w:proofErr w:type="spellStart"/>
      <w:r>
        <w:t>cabling</w:t>
      </w:r>
      <w:proofErr w:type="spellEnd"/>
      <w:r>
        <w:t xml:space="preserve"> in box outside </w:t>
      </w:r>
      <w:proofErr w:type="spellStart"/>
      <w:r>
        <w:t>temperature</w:t>
      </w:r>
      <w:proofErr w:type="spellEnd"/>
      <w:r>
        <w:t xml:space="preserve"> </w:t>
      </w:r>
      <w:proofErr w:type="spellStart"/>
      <w:r>
        <w:t>chamber</w:t>
      </w:r>
      <w:proofErr w:type="spellEnd"/>
    </w:p>
    <w:p w:rsidR="000827B0" w:rsidRDefault="000827B0">
      <w:pPr>
        <w:rPr>
          <w:lang w:val="en-GB"/>
        </w:rPr>
      </w:pPr>
      <w:r>
        <w:rPr>
          <w:lang w:val="en-GB"/>
        </w:rPr>
        <w:br w:type="page"/>
      </w:r>
    </w:p>
    <w:p w:rsidR="00564BD9" w:rsidRPr="00014AAE" w:rsidRDefault="006125B9" w:rsidP="00564BD9">
      <w:pPr>
        <w:pStyle w:val="Textkrper"/>
        <w:rPr>
          <w:lang w:val="en-GB"/>
        </w:rPr>
      </w:pPr>
      <w:r w:rsidRPr="00014AAE">
        <w:rPr>
          <w:lang w:val="en-GB"/>
        </w:rPr>
        <w:t xml:space="preserve">In the following, the segments of </w:t>
      </w:r>
      <w:proofErr w:type="gramStart"/>
      <w:r w:rsidRPr="00014AAE">
        <w:rPr>
          <w:lang w:val="en-GB"/>
        </w:rPr>
        <w:t>this circuits</w:t>
      </w:r>
      <w:proofErr w:type="gramEnd"/>
      <w:r w:rsidRPr="00014AAE">
        <w:rPr>
          <w:lang w:val="en-GB"/>
        </w:rPr>
        <w:t xml:space="preserve"> ar</w:t>
      </w:r>
      <w:r w:rsidR="00A61671">
        <w:rPr>
          <w:lang w:val="en-GB"/>
        </w:rPr>
        <w:t>e analysed in detail:</w:t>
      </w:r>
    </w:p>
    <w:p w:rsidR="006125B9" w:rsidRPr="00014AAE" w:rsidRDefault="006125B9" w:rsidP="006125B9">
      <w:pPr>
        <w:pStyle w:val="Textkrper"/>
        <w:numPr>
          <w:ilvl w:val="0"/>
          <w:numId w:val="41"/>
        </w:numPr>
        <w:rPr>
          <w:lang w:val="en-GB"/>
        </w:rPr>
      </w:pPr>
      <w:r w:rsidRPr="00014AAE">
        <w:rPr>
          <w:lang w:val="en-GB"/>
        </w:rPr>
        <w:t>The three cables from the three channels are routed in parallel:</w:t>
      </w:r>
      <w:r w:rsidRPr="00014AAE">
        <w:rPr>
          <w:noProof/>
          <w:lang w:val="en-GB" w:eastAsia="de-CH"/>
        </w:rPr>
        <w:t xml:space="preserve"> </w:t>
      </w:r>
      <w:r w:rsidRPr="00014AAE">
        <w:rPr>
          <w:noProof/>
          <w:lang w:val="en-GB" w:eastAsia="de-CH"/>
        </w:rPr>
        <w:drawing>
          <wp:inline distT="0" distB="0" distL="0" distR="0" wp14:anchorId="03666567" wp14:editId="0A4CD0E6">
            <wp:extent cx="2152600" cy="2341933"/>
            <wp:effectExtent l="318" t="0" r="952" b="953"/>
            <wp:docPr id="93" name="Grafik 93" descr="P:\TI\fbe\ESReC\Projekte\14-001 LEM Current Sensor Measurements\documents\DSC_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TI\fbe\ESReC\Projekte\14-001 LEM Current Sensor Measurements\documents\DSC_011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112" r="18181"/>
                    <a:stretch/>
                  </pic:blipFill>
                  <pic:spPr bwMode="auto">
                    <a:xfrm rot="5400000">
                      <a:off x="0" y="0"/>
                      <a:ext cx="2156391" cy="2346058"/>
                    </a:xfrm>
                    <a:prstGeom prst="rect">
                      <a:avLst/>
                    </a:prstGeom>
                    <a:noFill/>
                    <a:ln>
                      <a:noFill/>
                    </a:ln>
                    <a:extLst>
                      <a:ext uri="{53640926-AAD7-44D8-BBD7-CCE9431645EC}">
                        <a14:shadowObscured xmlns:a14="http://schemas.microsoft.com/office/drawing/2010/main"/>
                      </a:ext>
                    </a:extLst>
                  </pic:spPr>
                </pic:pic>
              </a:graphicData>
            </a:graphic>
          </wp:inline>
        </w:drawing>
      </w:r>
    </w:p>
    <w:p w:rsidR="006125B9" w:rsidRPr="00014AAE" w:rsidRDefault="006125B9" w:rsidP="006125B9">
      <w:pPr>
        <w:pStyle w:val="Beschriftung"/>
        <w:rPr>
          <w:lang w:val="en-GB"/>
        </w:rPr>
      </w:pPr>
      <w:r w:rsidRPr="00014AAE">
        <w:rPr>
          <w:lang w:val="en-GB"/>
        </w:rPr>
        <w:t xml:space="preserve">Figure </w:t>
      </w:r>
      <w:r w:rsidRPr="00014AAE">
        <w:rPr>
          <w:lang w:val="en-GB"/>
        </w:rPr>
        <w:fldChar w:fldCharType="begin"/>
      </w:r>
      <w:r w:rsidRPr="00014AAE">
        <w:rPr>
          <w:lang w:val="en-GB"/>
        </w:rPr>
        <w:instrText xml:space="preserve"> SEQ Figure \* ARABIC </w:instrText>
      </w:r>
      <w:r w:rsidRPr="00014AAE">
        <w:rPr>
          <w:lang w:val="en-GB"/>
        </w:rPr>
        <w:fldChar w:fldCharType="separate"/>
      </w:r>
      <w:r w:rsidR="00A61671">
        <w:rPr>
          <w:noProof/>
          <w:lang w:val="en-GB"/>
        </w:rPr>
        <w:t>4</w:t>
      </w:r>
      <w:r w:rsidRPr="00014AAE">
        <w:rPr>
          <w:lang w:val="en-GB"/>
        </w:rPr>
        <w:fldChar w:fldCharType="end"/>
      </w:r>
      <w:r w:rsidRPr="00014AAE">
        <w:rPr>
          <w:lang w:val="en-GB"/>
        </w:rPr>
        <w:t>: connection of three power cables in temperature chamber</w:t>
      </w:r>
    </w:p>
    <w:p w:rsidR="005B0990" w:rsidRPr="00014AAE" w:rsidRDefault="006125B9" w:rsidP="005B0990">
      <w:pPr>
        <w:pStyle w:val="Textkrper"/>
        <w:numPr>
          <w:ilvl w:val="0"/>
          <w:numId w:val="41"/>
        </w:numPr>
        <w:rPr>
          <w:lang w:val="en-GB"/>
        </w:rPr>
      </w:pPr>
      <w:r w:rsidRPr="00014AAE">
        <w:rPr>
          <w:lang w:val="en-GB"/>
        </w:rPr>
        <w:t>At t</w:t>
      </w:r>
      <w:r w:rsidR="005B0990" w:rsidRPr="00014AAE">
        <w:rPr>
          <w:lang w:val="en-GB"/>
        </w:rPr>
        <w:t>he dummy battery,</w:t>
      </w:r>
      <w:r w:rsidRPr="00014AAE">
        <w:rPr>
          <w:lang w:val="en-GB"/>
        </w:rPr>
        <w:t xml:space="preserve"> the</w:t>
      </w:r>
      <w:r w:rsidR="005B0990" w:rsidRPr="00014AAE">
        <w:rPr>
          <w:lang w:val="en-GB"/>
        </w:rPr>
        <w:t xml:space="preserve"> cables</w:t>
      </w:r>
      <w:r w:rsidRPr="00014AAE">
        <w:rPr>
          <w:lang w:val="en-GB"/>
        </w:rPr>
        <w:t xml:space="preserve"> are connected</w:t>
      </w:r>
      <w:r w:rsidR="005B0990" w:rsidRPr="00014AAE">
        <w:rPr>
          <w:lang w:val="en-GB"/>
        </w:rPr>
        <w:t xml:space="preserve"> like this:</w:t>
      </w:r>
      <w:r w:rsidR="005B0990" w:rsidRPr="00014AAE">
        <w:rPr>
          <w:noProof/>
          <w:lang w:val="en-GB" w:eastAsia="de-CH"/>
        </w:rPr>
        <w:t xml:space="preserve"> </w:t>
      </w:r>
      <w:r w:rsidR="005B0990" w:rsidRPr="00014AAE">
        <w:rPr>
          <w:noProof/>
          <w:lang w:val="en-GB" w:eastAsia="de-CH"/>
        </w:rPr>
        <w:br/>
      </w:r>
      <w:r w:rsidR="005B0990" w:rsidRPr="00014AAE">
        <w:rPr>
          <w:noProof/>
          <w:lang w:val="en-GB" w:eastAsia="de-CH"/>
        </w:rPr>
        <w:drawing>
          <wp:inline distT="0" distB="0" distL="0" distR="0" wp14:anchorId="3FF6CF09" wp14:editId="7A71710B">
            <wp:extent cx="3517352" cy="1917100"/>
            <wp:effectExtent l="0" t="0" r="6985" b="6985"/>
            <wp:docPr id="94" name="Grafik 94" descr="P:\TI\fbe\ESReC\Projekte\14-001 LEM Current Sensor Measurements\documents\DSC_0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TI\fbe\ESReC\Projekte\14-001 LEM Current Sensor Measurements\documents\DSC_011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20" r="13728" b="19532"/>
                    <a:stretch/>
                  </pic:blipFill>
                  <pic:spPr bwMode="auto">
                    <a:xfrm rot="5400000">
                      <a:off x="0" y="0"/>
                      <a:ext cx="3517456" cy="1917156"/>
                    </a:xfrm>
                    <a:prstGeom prst="rect">
                      <a:avLst/>
                    </a:prstGeom>
                    <a:noFill/>
                    <a:ln>
                      <a:noFill/>
                    </a:ln>
                    <a:extLst>
                      <a:ext uri="{53640926-AAD7-44D8-BBD7-CCE9431645EC}">
                        <a14:shadowObscured xmlns:a14="http://schemas.microsoft.com/office/drawing/2010/main"/>
                      </a:ext>
                    </a:extLst>
                  </pic:spPr>
                </pic:pic>
              </a:graphicData>
            </a:graphic>
          </wp:inline>
        </w:drawing>
      </w:r>
      <w:r w:rsidR="000A2643" w:rsidRPr="00014AAE">
        <w:rPr>
          <w:noProof/>
          <w:lang w:val="en-GB" w:eastAsia="de-CH"/>
        </w:rPr>
        <mc:AlternateContent>
          <mc:Choice Requires="wpc">
            <w:drawing>
              <wp:inline distT="0" distB="0" distL="0" distR="0" wp14:anchorId="6D0ABEF6" wp14:editId="504CC8E5">
                <wp:extent cx="2340170" cy="3202567"/>
                <wp:effectExtent l="0" t="0" r="3175" b="0"/>
                <wp:docPr id="95" name="Zeichenbereich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Rechteck 123"/>
                        <wps:cNvSpPr/>
                        <wps:spPr>
                          <a:xfrm>
                            <a:off x="95382" y="2681041"/>
                            <a:ext cx="2153594" cy="478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658715" y="1121008"/>
                            <a:ext cx="333691" cy="45503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hteck 107"/>
                        <wps:cNvSpPr/>
                        <wps:spPr>
                          <a:xfrm>
                            <a:off x="714714" y="1676037"/>
                            <a:ext cx="2342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718891" y="1575945"/>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hteck 103"/>
                        <wps:cNvSpPr/>
                        <wps:spPr>
                          <a:xfrm>
                            <a:off x="658660" y="1975835"/>
                            <a:ext cx="693439" cy="108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hteck 104"/>
                        <wps:cNvSpPr/>
                        <wps:spPr>
                          <a:xfrm>
                            <a:off x="710440" y="1875736"/>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hteck 105"/>
                        <wps:cNvSpPr/>
                        <wps:spPr>
                          <a:xfrm>
                            <a:off x="658715" y="1767600"/>
                            <a:ext cx="693439" cy="108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hteck 106"/>
                        <wps:cNvSpPr/>
                        <wps:spPr>
                          <a:xfrm>
                            <a:off x="714714" y="1721752"/>
                            <a:ext cx="2342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hteck 102"/>
                        <wps:cNvSpPr/>
                        <wps:spPr>
                          <a:xfrm>
                            <a:off x="710440" y="2088431"/>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hteck 101"/>
                        <wps:cNvSpPr/>
                        <wps:spPr>
                          <a:xfrm>
                            <a:off x="658660" y="2188493"/>
                            <a:ext cx="693439" cy="108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hteck 97"/>
                        <wps:cNvSpPr/>
                        <wps:spPr>
                          <a:xfrm>
                            <a:off x="658715" y="2296835"/>
                            <a:ext cx="333691" cy="4550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hteck 96"/>
                        <wps:cNvSpPr/>
                        <wps:spPr>
                          <a:xfrm>
                            <a:off x="758326" y="1451773"/>
                            <a:ext cx="143010" cy="1104872"/>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hteck 98"/>
                        <wps:cNvSpPr/>
                        <wps:spPr>
                          <a:xfrm>
                            <a:off x="554708" y="2751643"/>
                            <a:ext cx="203618" cy="998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hteck 100"/>
                        <wps:cNvSpPr/>
                        <wps:spPr>
                          <a:xfrm>
                            <a:off x="901395" y="2751868"/>
                            <a:ext cx="203618" cy="998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hteck 99"/>
                        <wps:cNvSpPr/>
                        <wps:spPr>
                          <a:xfrm>
                            <a:off x="701850" y="2751418"/>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hteck 110"/>
                        <wps:cNvSpPr/>
                        <wps:spPr>
                          <a:xfrm>
                            <a:off x="758263" y="1031409"/>
                            <a:ext cx="143010" cy="285706"/>
                          </a:xfrm>
                          <a:prstGeom prst="rect">
                            <a:avLst/>
                          </a:prstGeom>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hteck 111"/>
                        <wps:cNvSpPr/>
                        <wps:spPr>
                          <a:xfrm>
                            <a:off x="701577" y="1020853"/>
                            <a:ext cx="89315"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hteck 112"/>
                        <wps:cNvSpPr/>
                        <wps:spPr>
                          <a:xfrm>
                            <a:off x="790762" y="1020351"/>
                            <a:ext cx="80230" cy="100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hteck 113"/>
                        <wps:cNvSpPr/>
                        <wps:spPr>
                          <a:xfrm>
                            <a:off x="871064" y="1020517"/>
                            <a:ext cx="81887" cy="1002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hteck 114"/>
                        <wps:cNvSpPr/>
                        <wps:spPr>
                          <a:xfrm>
                            <a:off x="790630" y="1575168"/>
                            <a:ext cx="80230" cy="100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hteck 115"/>
                        <wps:cNvSpPr/>
                        <wps:spPr>
                          <a:xfrm>
                            <a:off x="790631" y="1875079"/>
                            <a:ext cx="80230" cy="100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wps:spPr>
                          <a:xfrm>
                            <a:off x="790564" y="2091973"/>
                            <a:ext cx="80230" cy="96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hteck 117"/>
                        <wps:cNvSpPr/>
                        <wps:spPr>
                          <a:xfrm>
                            <a:off x="790834" y="936069"/>
                            <a:ext cx="79887" cy="274294"/>
                          </a:xfrm>
                          <a:prstGeom prst="rect">
                            <a:avLst/>
                          </a:prstGeom>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hteck 118"/>
                        <wps:cNvSpPr/>
                        <wps:spPr>
                          <a:xfrm>
                            <a:off x="777422" y="697668"/>
                            <a:ext cx="110773" cy="274294"/>
                          </a:xfrm>
                          <a:prstGeom prst="rect">
                            <a:avLst/>
                          </a:prstGeom>
                          <a:solidFill>
                            <a:srgbClr val="FFFF00"/>
                          </a:solidFill>
                          <a:ln>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Bogen 119"/>
                        <wps:cNvSpPr/>
                        <wps:spPr>
                          <a:xfrm rot="17603819">
                            <a:off x="542443" y="415139"/>
                            <a:ext cx="1049021" cy="218743"/>
                          </a:xfrm>
                          <a:prstGeom prst="arc">
                            <a:avLst>
                              <a:gd name="adj1" fmla="val 12048179"/>
                              <a:gd name="adj2" fmla="val 0"/>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hteck 120"/>
                        <wps:cNvSpPr/>
                        <wps:spPr>
                          <a:xfrm>
                            <a:off x="1352043" y="1720925"/>
                            <a:ext cx="897121" cy="1915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1352043" y="1937607"/>
                            <a:ext cx="897121" cy="1915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1352043" y="2158623"/>
                            <a:ext cx="897121" cy="1915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95" o:spid="_x0000_s1026" editas="canvas" style="width:184.25pt;height:252.15pt;mso-position-horizontal-relative:char;mso-position-vertical-relative:line" coordsize="23399,32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">
                <v:shape id="_x0000_s1027" type="#_x0000_t75" style="position:absolute;width:23399;height:32023;visibility:visible;mso-wrap-style:square">
                  <v:fill o:detectmouseclick="t"/>
                  <v:path o:connecttype="none"/>
                </v:shape>
                <v:rect id="Rechteck 123" o:spid="_x0000_s1028" style="position:absolute;left:953;top:26810;width:2153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DCcEA&#10;AADcAAAADwAAAGRycy9kb3ducmV2LnhtbERP24rCMBB9F/yHMIJvmnpht1SjiLCs+LKs7gcMzdhW&#10;m0lJoq1+vVkQfJvDuc5y3Zla3Mj5yrKCyTgBQZxbXXGh4O/4NUpB+ICssbZMCu7kYb3q95aYadvy&#10;L90OoRAxhH2GCsoQmkxKn5dk0I9tQxy5k3UGQ4SukNphG8NNLadJ8iENVhwbSmxoW1J+OVyNAjv5&#10;CftjO78yte47rc55/fhMlRoOus0CRKAuvMUv907H+dMZ/D8TL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4QwnBAAAA3AAAAA8AAAAAAAAAAAAAAAAAmAIAAGRycy9kb3du&#10;cmV2LnhtbFBLBQYAAAAABAAEAPUAAACGAwAAAAA=&#10;" fillcolor="#4f81bd [3204]" strokecolor="#243f60 [1604]" strokeweight="2pt"/>
                <v:rect id="Rechteck 109" o:spid="_x0000_s1029" style="position:absolute;left:6587;top:11210;width:3337;height:4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O8sQA&#10;AADcAAAADwAAAGRycy9kb3ducmV2LnhtbERPS2sCMRC+C/0PYQpeRLMVtLoaRVoFe/CgVc/DZvbR&#10;3UyWTdS1v74pCN7m43vOfNmaSlypcYVlBW+DCARxYnXBmYLj96Y/AeE8ssbKMim4k4Pl4qUzx1jb&#10;G+/pevCZCCHsYlSQe1/HUrokJ4NuYGviwKW2MegDbDKpG7yFcFPJYRSNpcGCQ0OONX3klJSHi1Hw&#10;efrp/ablerVbn7/K91Fa2OP4rlT3tV3NQHhq/VP8cG91mB9N4f+Zc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zvLEAAAA3AAAAA8AAAAAAAAAAAAAAAAAmAIAAGRycy9k&#10;b3ducmV2LnhtbFBLBQYAAAAABAAEAPUAAACJAwAAAAA=&#10;" fillcolor="#f79646 [3209]" strokecolor="#974706 [1609]" strokeweight="2pt"/>
                <v:rect id="Rechteck 107" o:spid="_x0000_s1030" style="position:absolute;left:7147;top:16760;width:234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ZasAA&#10;AADcAAAADwAAAGRycy9kb3ducmV2LnhtbERPzYrCMBC+C/sOYQRvmiqipRpFFkTxIlofYGjGtrvN&#10;pCTRdvfpzcKCt/n4fme97U0jnuR8bVnBdJKAIC6srrlUcMv34xSED8gaG8uk4Ic8bDcfgzVm2nZ8&#10;oec1lCKGsM9QQRVCm0npi4oM+oltiSN3t85giNCVUjvsYrhp5CxJFtJgzbGhwpY+Kyq+rw+jwE7P&#10;4ZR38wdT5w5p/VU0v8tUqdGw361ABOrDW/zvPuo4P1nC3zPxAr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YZasAAAADcAAAADwAAAAAAAAAAAAAAAACYAgAAZHJzL2Rvd25y&#10;ZXYueG1sUEsFBgAAAAAEAAQA9QAAAIUDAAAAAA==&#10;" fillcolor="#4f81bd [3204]" strokecolor="#243f60 [1604]" strokeweight="2pt"/>
                <v:rect id="Rechteck 108" o:spid="_x0000_s1031" style="position:absolute;left:7188;top:15759;width:2343;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NGMQA&#10;AADcAAAADwAAAGRycy9kb3ducmV2LnhtbESP3WrCQBCF7wu+wzKCd3VjEQ3RVUQoLb0Rfx5gyI5J&#10;NDsbdleT9uk7F4XezXDOnPPNeju4Vj0pxMazgdk0A0VcettwZeByfn/NQcWEbLH1TAa+KcJ2M3pZ&#10;Y2F9z0d6nlKlJIRjgQbqlLpC61jW5DBOfUcs2tUHh0nWUGkbsJdw1+q3LFtohw1LQ40d7Wsq76eH&#10;M+Bnh/R17ucPpj585M2tbH+WuTGT8bBbgUo0pH/z3/WnFfxM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jRjEAAAA3AAAAA8AAAAAAAAAAAAAAAAAmAIAAGRycy9k&#10;b3ducmV2LnhtbFBLBQYAAAAABAAEAPUAAACJAwAAAAA=&#10;" fillcolor="#4f81bd [3204]" strokecolor="#243f60 [1604]" strokeweight="2pt"/>
                <v:rect id="Rechteck 103" o:spid="_x0000_s1032" style="position:absolute;left:6586;top:19758;width:6934;height:1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facAA&#10;AADcAAAADwAAAGRycy9kb3ducmV2LnhtbERP24rCMBB9F/yHMIJvmnphLdUoIoiLL8uqHzA0Y1tt&#10;JiWJtuvXm4WFfZvDuc5q05laPMn5yrKCyTgBQZxbXXGh4HLej1IQPiBrrC2Tgh/ysFn3eyvMtG35&#10;m56nUIgYwj5DBWUITSalz0sy6Me2IY7c1TqDIUJXSO2wjeGmltMk+ZAGK44NJTa0Kym/nx5GgZ18&#10;heO5nT+YWndIq1tevxapUsNBt12CCNSFf/Gf+1PH+ckMfp+JF8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0facAAAADcAAAADwAAAAAAAAAAAAAAAACYAgAAZHJzL2Rvd25y&#10;ZXYueG1sUEsFBgAAAAAEAAQA9QAAAIUDAAAAAA==&#10;" fillcolor="#4f81bd [3204]" strokecolor="#243f60 [1604]" strokeweight="2pt"/>
                <v:rect id="Rechteck 104" o:spid="_x0000_s1033" style="position:absolute;left:7104;top:18757;width:2342;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HHcAA&#10;AADcAAAADwAAAGRycy9kb3ducmV2LnhtbERPzYrCMBC+C75DGGFvmiqipWsUEUTxsqz1AYZmtq02&#10;k5JE2/XpN8KCt/n4fme16U0jHuR8bVnBdJKAIC6srrlUcMn34xSED8gaG8uk4Jc8bNbDwQozbTv+&#10;psc5lCKGsM9QQRVCm0npi4oM+oltiSP3Y53BEKErpXbYxXDTyFmSLKTBmmNDhS3tKipu57tRYKdf&#10;4ZR38ztT5w5pfS2a5zJV6mPUbz9BBOrDW/zvPuo4P5nD65l4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SHHcAAAADcAAAADwAAAAAAAAAAAAAAAACYAgAAZHJzL2Rvd25y&#10;ZXYueG1sUEsFBgAAAAAEAAQA9QAAAIUDAAAAAA==&#10;" fillcolor="#4f81bd [3204]" strokecolor="#243f60 [1604]" strokeweight="2pt"/>
                <v:rect id="Rechteck 105" o:spid="_x0000_s1034" style="position:absolute;left:6587;top:17676;width:6934;height:1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ihsAA&#10;AADcAAAADwAAAGRycy9kb3ducmV2LnhtbERPzYrCMBC+C75DGMGbpoqupRpFBHHxsqz6AEMzttVm&#10;UpJouz69WVjY23x8v7PadKYWT3K+sqxgMk5AEOdWV1wouJz3oxSED8gaa8uk4Ic8bNb93gozbVv+&#10;pucpFCKGsM9QQRlCk0np85IM+rFtiCN3tc5giNAVUjtsY7ip5TRJPqTBimNDiQ3tSsrvp4dRYCdf&#10;4XhuZw+m1h3S6pbXr0Wq1HDQbZcgAnXhX/zn/tRxfjKH32fiBX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gihsAAAADcAAAADwAAAAAAAAAAAAAAAACYAgAAZHJzL2Rvd25y&#10;ZXYueG1sUEsFBgAAAAAEAAQA9QAAAIUDAAAAAA==&#10;" fillcolor="#4f81bd [3204]" strokecolor="#243f60 [1604]" strokeweight="2pt"/>
                <v:rect id="Rechteck 106" o:spid="_x0000_s1035" style="position:absolute;left:7147;top:17217;width:234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q88cAA&#10;AADcAAAADwAAAGRycy9kb3ducmV2LnhtbERPzYrCMBC+C/sOYQRvmiqipRpFFkTxImt9gKEZ2+42&#10;k5JE292nN8KCt/n4fme97U0jHuR8bVnBdJKAIC6srrlUcM334xSED8gaG8uk4Jc8bDcfgzVm2nb8&#10;RY9LKEUMYZ+hgiqENpPSFxUZ9BPbEkfuZp3BEKErpXbYxXDTyFmSLKTBmmNDhS19VlT8XO5GgZ2e&#10;wynv5nemzh3S+rto/papUqNhv1uBCNSHt/jffdRxfrKA1zPxAr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q88cAAAADcAAAADwAAAAAAAAAAAAAAAACYAgAAZHJzL2Rvd25y&#10;ZXYueG1sUEsFBgAAAAAEAAQA9QAAAIUDAAAAAA==&#10;" fillcolor="#4f81bd [3204]" strokecolor="#243f60 [1604]" strokeweight="2pt"/>
                <v:rect id="Rechteck 102" o:spid="_x0000_s1036" style="position:absolute;left:7104;top:20884;width:2342;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68sAA&#10;AADcAAAADwAAAGRycy9kb3ducmV2LnhtbERPzYrCMBC+C75DGMGbpoqspRpFBFH2sqz1AYZmbKvN&#10;pCTR1n36zcKCt/n4fme97U0jnuR8bVnBbJqAIC6srrlUcMkPkxSED8gaG8uk4EUetpvhYI2Zth1/&#10;0/McShFD2GeooAqhzaT0RUUG/dS2xJG7WmcwROhKqR12Mdw0cp4kH9JgzbGhwpb2FRX388MosLOv&#10;8Jl3iwdT545pfSuan2Wq1HjU71YgAvXhLf53n3Scn8zh75l4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G68sAAAADcAAAADwAAAAAAAAAAAAAAAACYAgAAZHJzL2Rvd25y&#10;ZXYueG1sUEsFBgAAAAAEAAQA9QAAAIUDAAAAAA==&#10;" fillcolor="#4f81bd [3204]" strokecolor="#243f60 [1604]" strokeweight="2pt"/>
                <v:rect id="Rechteck 101" o:spid="_x0000_s1037" style="position:absolute;left:6586;top:21884;width:6934;height:1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khcIA&#10;AADcAAAADwAAAGRycy9kb3ducmV2LnhtbERPS2rDMBDdF3IHMYHsatmhtMaNEkqhpGQTYvcAgzW1&#10;3VojIym2k9NHhUB383jf2exm04uRnO8sK8iSFARxbXXHjYKv6uMxB+EDssbeMim4kIfddvGwwULb&#10;iU80lqERMYR9gQraEIZCSl+3ZNAndiCO3Ld1BkOErpHa4RTDTS/XafosDXYcG1oc6L2l+rc8GwU2&#10;O4ZDNT2dmSa3z7ufur++5EqtlvPbK4hAc/gX392fOs5PM/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ySFwgAAANwAAAAPAAAAAAAAAAAAAAAAAJgCAABkcnMvZG93&#10;bnJldi54bWxQSwUGAAAAAAQABAD1AAAAhwMAAAAA&#10;" fillcolor="#4f81bd [3204]" strokecolor="#243f60 [1604]" strokeweight="2pt"/>
                <v:rect id="Rechteck 97" o:spid="_x0000_s1038" style="position:absolute;left:6587;top:22968;width:3337;height:4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ancIA&#10;AADbAAAADwAAAGRycy9kb3ducmV2LnhtbESP3YrCMBSE7wXfIRzBO00VWWvXKCKI4s3izwMcmrNt&#10;d5uTkkRbfXqzsODlMDPfMMt1Z2pxJ+crywom4wQEcW51xYWC62U3SkH4gKyxtkwKHuRhver3lphp&#10;2/KJ7udQiAhhn6GCMoQmk9LnJRn0Y9sQR+/bOoMhSldI7bCNcFPLaZJ8SIMVx4USG9qWlP+eb0aB&#10;nXyF46Wd3Zhat0+rn7x+zlOlhoNu8wkiUBfe4f/2QStY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xqdwgAAANsAAAAPAAAAAAAAAAAAAAAAAJgCAABkcnMvZG93&#10;bnJldi54bWxQSwUGAAAAAAQABAD1AAAAhwMAAAAA&#10;" fillcolor="#4f81bd [3204]" strokecolor="#243f60 [1604]" strokeweight="2pt"/>
                <v:rect id="Rechteck 96" o:spid="_x0000_s1039" style="position:absolute;left:7583;top:14517;width:1430;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ALsIA&#10;AADbAAAADwAAAGRycy9kb3ducmV2LnhtbESPQYvCMBSE7wv+h/AEb2uqB9FqlCqu7G1Z9Qc8kmdb&#10;TF5KE9uuv94sLOxxmJlvmM1ucFZ01Ibas4LZNANBrL2puVRwvXy8L0GEiGzQeiYFPxRgtx29bTA3&#10;vudv6s6xFAnCIUcFVYxNLmXQFTkMU98QJ+/mW4cxybaUpsU+wZ2V8yxbSIc1p4UKGzpUpO/nh1Og&#10;j1GvDvu+sPMl2uJ56orH102pyXgo1iAiDfE//Nf+NApWC/j9kn6A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u8AuwgAAANsAAAAPAAAAAAAAAAAAAAAAAJgCAABkcnMvZG93&#10;bnJldi54bWxQSwUGAAAAAAQABAD1AAAAhwMAAAAA&#10;" filled="f" strokecolor="#243f60 [1604]" strokeweight="2pt">
                  <v:stroke dashstyle="3 1"/>
                </v:rect>
                <v:rect id="Rechteck 98" o:spid="_x0000_s1040" style="position:absolute;left:5547;top:27516;width:2036;height: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rect id="Rechteck 100" o:spid="_x0000_s1041" style="position:absolute;left:9013;top:27518;width:2037;height: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HsQA&#10;AADcAAAADwAAAGRycy9kb3ducmV2LnhtbESP3WrCQBCF7wu+wzKCd3VjEQ3RVUQoLb0Rfx5gyI5J&#10;NDsbdleT9uk7F4XezXDOnPPNeju4Vj0pxMazgdk0A0VcettwZeByfn/NQcWEbLH1TAa+KcJ2M3pZ&#10;Y2F9z0d6nlKlJIRjgQbqlLpC61jW5DBOfUcs2tUHh0nWUGkbsJdw1+q3LFtohw1LQ40d7Wsq76eH&#10;M+Bnh/R17ucPpj585M2tbH+WuTGT8bBbgUo0pH/z3/WnFfxM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gR7EAAAA3AAAAA8AAAAAAAAAAAAAAAAAmAIAAGRycy9k&#10;b3ducmV2LnhtbFBLBQYAAAAABAAEAPUAAACJAwAAAAA=&#10;" fillcolor="#4f81bd [3204]" strokecolor="#243f60 [1604]" strokeweight="2pt"/>
                <v:rect id="Rechteck 99" o:spid="_x0000_s1042" style="position:absolute;left:7018;top:27514;width:2342;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rdMMA&#10;AADbAAAADwAAAGRycy9kb3ducmV2LnhtbESPzWrDMBCE74W8g9hCbo3sEhLHjWJCobTkEvLzAIu1&#10;sd1aKyPJP+3TV4FCj8PMfMNsi8m0YiDnG8sK0kUCgri0uuFKwfXy9pSB8AFZY2uZFHyTh2I3e9hi&#10;ru3IJxrOoRIRwj5HBXUIXS6lL2sy6Be2I47ezTqDIUpXSe1wjHDTyuckWUmDDceFGjt6ran8OvdG&#10;gU2P4XAZlz3T6N6z5rNsf9aZUvPHaf8CItAU/sN/7Q+tYLO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QrdMMAAADbAAAADwAAAAAAAAAAAAAAAACYAgAAZHJzL2Rv&#10;d25yZXYueG1sUEsFBgAAAAAEAAQA9QAAAIgDAAAAAA==&#10;" fillcolor="#4f81bd [3204]" strokecolor="#243f60 [1604]" strokeweight="2pt"/>
                <v:rect id="Rechteck 110" o:spid="_x0000_s1043" style="position:absolute;left:7582;top:10314;width:143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EtMMA&#10;AADcAAAADwAAAGRycy9kb3ducmV2LnhtbESPT4vCQAzF74LfYciCN50qItp1FJEVPIj4D/YaOrEt&#10;28mUzmyt394cBG8J7+W9X5brzlWqpSaUng2MRwko4szbknMDt+tuOAcVIrLFyjMZeFKA9arfW2Jq&#10;/YPP1F5iriSEQ4oGihjrVOuQFeQwjHxNLNrdNw6jrE2ubYMPCXeVniTJTDssWRoKrGlbUPZ3+XcG&#10;jpmbTc7+9LPo2ukUf/FE98PGmMFXt/kGFamLH/P7em8Ffyz48oxMo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dEtMMAAADcAAAADwAAAAAAAAAAAAAAAACYAgAAZHJzL2Rv&#10;d25yZXYueG1sUEsFBgAAAAAEAAQA9QAAAIgDAAAAAA==&#10;" fillcolor="#4f81bd [3204]" strokecolor="#243f60 [1604]" strokeweight="2pt">
                  <v:stroke dashstyle="3 1"/>
                </v:rect>
                <v:rect id="Rechteck 111" o:spid="_x0000_s1044" style="position:absolute;left:7015;top:10208;width:893;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yWMIA&#10;AADcAAAADwAAAGRycy9kb3ducmV2LnhtbERPS2rDMBDdF3IHMYHsatmhtMaNEkqhpGQTYvcAgzW1&#10;3VojIym2k9NHhUB383jf2exm04uRnO8sK8iSFARxbXXHjYKv6uMxB+EDssbeMim4kIfddvGwwULb&#10;iU80lqERMYR9gQraEIZCSl+3ZNAndiCO3Ld1BkOErpHa4RTDTS/XafosDXYcG1oc6L2l+rc8GwU2&#10;O4ZDNT2dmSa3z7ufur++5EqtlvPbK4hAc/gX392fOs7PMv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rJYwgAAANwAAAAPAAAAAAAAAAAAAAAAAJgCAABkcnMvZG93&#10;bnJldi54bWxQSwUGAAAAAAQABAD1AAAAhwMAAAAA&#10;" fillcolor="#4f81bd [3204]" strokecolor="#243f60 [1604]" strokeweight="2pt"/>
                <v:rect id="Rechteck 112" o:spid="_x0000_s1045" style="position:absolute;left:7907;top:10203;width:802;height:1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sL8AA&#10;AADcAAAADwAAAGRycy9kb3ducmV2LnhtbERP24rCMBB9X/Afwgi+rWlF3FKNIsKy4svi5QOGZmyr&#10;zaQk0Va/fiMI+zaHc53FqjeNuJPztWUF6TgBQVxYXXOp4HT8/sxA+ICssbFMCh7kYbUcfCww17bj&#10;Pd0PoRQxhH2OCqoQ2lxKX1Rk0I9tSxy5s3UGQ4SulNphF8NNIydJMpMGa44NFba0qai4Hm5GgU1/&#10;w+7YTW9MnfvJ6kvRPL8ypUbDfj0HEagP/+K3e6vj/HQCr2fi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gsL8AAAADcAAAADwAAAAAAAAAAAAAAAACYAgAAZHJzL2Rvd25y&#10;ZXYueG1sUEsFBgAAAAAEAAQA9QAAAIUDAAAAAA==&#10;" fillcolor="#4f81bd [3204]" strokecolor="#243f60 [1604]" strokeweight="2pt"/>
                <v:rect id="Rechteck 113" o:spid="_x0000_s1046" style="position:absolute;left:8710;top:10205;width:819;height:1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JtMEA&#10;AADcAAAADwAAAGRycy9kb3ducmV2LnhtbERPzYrCMBC+L/gOYQRva1qVtVSjiLDs4kVWfYChGdtq&#10;MylJtN19+o0geJuP73eW69404k7O15YVpOMEBHFhdc2lgtPx8z0D4QOyxsYyKfglD+vV4G2JubYd&#10;/9D9EEoRQ9jnqKAKoc2l9EVFBv3YtsSRO1tnMEToSqkddjHcNHKSJB/SYM2xocKWthUV18PNKLDp&#10;PuyO3ezG1LmvrL4Uzd88U2o07DcLEIH68BI/3d86zk+n8HgmX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UibTBAAAA3AAAAA8AAAAAAAAAAAAAAAAAmAIAAGRycy9kb3du&#10;cmV2LnhtbFBLBQYAAAAABAAEAPUAAACGAwAAAAA=&#10;" fillcolor="#4f81bd [3204]" strokecolor="#243f60 [1604]" strokeweight="2pt"/>
                <v:rect id="Rechteck 114" o:spid="_x0000_s1047" style="position:absolute;left:7906;top:15751;width:802;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RwMIA&#10;AADcAAAADwAAAGRycy9kb3ducmV2LnhtbERPS2rDMBDdF3oHMYHsatnFtMaNEkKhJGRTGucAgzW1&#10;nVgjIym2k9NXhUJ383jfWW1m04uRnO8sK8iSFARxbXXHjYJT9fFUgPABWWNvmRTcyMNm/fiwwlLb&#10;ib9oPIZGxBD2JSpoQxhKKX3dkkGf2IE4ct/WGQwRukZqh1MMN718TtMXabDj2NDiQO8t1Zfj1Siw&#10;2Wc4VFN+ZZrcrujOdX9/LZRaLubtG4hAc/gX/7n3Os7Pcvh9Jl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HAwgAAANwAAAAPAAAAAAAAAAAAAAAAAJgCAABkcnMvZG93&#10;bnJldi54bWxQSwUGAAAAAAQABAD1AAAAhwMAAAAA&#10;" fillcolor="#4f81bd [3204]" strokecolor="#243f60 [1604]" strokeweight="2pt"/>
                <v:rect id="Rechteck 115" o:spid="_x0000_s1048" style="position:absolute;left:7906;top:18750;width:802;height:1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0W8EA&#10;AADcAAAADwAAAGRycy9kb3ducmV2LnhtbERPzYrCMBC+L/gOYQRva1rRtVSjiLDs4kVWfYChGdtq&#10;MylJtN19+o0geJuP73eW69404k7O15YVpOMEBHFhdc2lgtPx8z0D4QOyxsYyKfglD+vV4G2JubYd&#10;/9D9EEoRQ9jnqKAKoc2l9EVFBv3YtsSRO1tnMEToSqkddjHcNHKSJB/SYM2xocKWthUV18PNKLDp&#10;PuyO3fTG1LmvrL4Uzd88U2o07DcLEIH68BI/3d86zk9n8HgmX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xtFvBAAAA3AAAAA8AAAAAAAAAAAAAAAAAmAIAAGRycy9kb3du&#10;cmV2LnhtbFBLBQYAAAAABAAEAPUAAACGAwAAAAA=&#10;" fillcolor="#4f81bd [3204]" strokecolor="#243f60 [1604]" strokeweight="2pt"/>
                <v:rect id="Rechteck 116" o:spid="_x0000_s1049" style="position:absolute;left:7905;top:20919;width:802;height: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rect id="Rechteck 117" o:spid="_x0000_s1050" style="position:absolute;left:7908;top:9360;width:79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wMIA&#10;AADcAAAADwAAAGRycy9kb3ducmV2LnhtbERPS2vCQBC+F/wPywi9NRtFUptmFSkVepCiUeh1yE4e&#10;NDsbsmsS/70rFHqbj+852XYyrRiod41lBYsoBkFcWN1wpeBy3r+sQTiPrLG1TApu5GC7mT1lmGo7&#10;8omG3FcihLBLUUHtfZdK6YqaDLrIdsSBK21v0AfYV1L3OIZw08plHCfSYMOhocaOPmoqfvOrUfBd&#10;mGR5ssfPt2lYrfAHj1Qedko9z6fdOwhPk/8X/7m/dJi/eIXHM+EC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tzAwgAAANwAAAAPAAAAAAAAAAAAAAAAAJgCAABkcnMvZG93&#10;bnJldi54bWxQSwUGAAAAAAQABAD1AAAAhwMAAAAA&#10;" fillcolor="#4f81bd [3204]" strokecolor="#243f60 [1604]" strokeweight="2pt">
                  <v:stroke dashstyle="3 1"/>
                </v:rect>
                <v:rect id="Rechteck 118" o:spid="_x0000_s1051" style="position:absolute;left:7774;top:6976;width:110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FPccA&#10;AADcAAAADwAAAGRycy9kb3ducmV2LnhtbESPzU7DQAyE70h9h5UrcaObIAEldFshfiRUeqFUpUcr&#10;6yZRs96Qddvw9viAxM3WjGc+zxZDaM2J+tREdpBPMjDEZfQNVw42n69XUzBJkD22kcnBDyVYzEcX&#10;Myx8PPMHndZSGQ3hVKCDWqQrrE1lTQHTJHbEqu1jH1B07SvrezxreGjtdZbd2oANa0ONHT3VVB7W&#10;x+Bg2Vbd8VvkeXnzdZ+vpru73fbl3bnL8fD4AEZokH/z3/WbV/xcafUZnc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8RT3HAAAA3AAAAA8AAAAAAAAAAAAAAAAAmAIAAGRy&#10;cy9kb3ducmV2LnhtbFBLBQYAAAAABAAEAPUAAACMAwAAAAA=&#10;" fillcolor="yellow" strokecolor="#ffc000" strokeweight="2pt"/>
                <v:shape id="Bogen 119" o:spid="_x0000_s1052" style="position:absolute;left:5424;top:4151;width:10490;height:2188;rotation:-4364895fd;visibility:visible;mso-wrap-style:square;v-text-anchor:middle" coordsize="1049021,218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i5sIA&#10;AADcAAAADwAAAGRycy9kb3ducmV2LnhtbERPS4vCMBC+L+x/CLPgZdHUPYhWo4iwsLAXHxXxNjRj&#10;WtpMahO1/nsjCN7m43vObNHZWlyp9aVjBcNBAoI4d7pkoyDb/fbHIHxA1lg7JgV38rCYf37MMNXu&#10;xhu6boMRMYR9igqKEJpUSp8XZNEPXEMcuZNrLYYIWyN1i7cYbmv5kyQjabHk2FBgQ6uC8mp7sQom&#10;5tscsqPN/3f70qyze3W+bCqlel/dcgoiUBfe4pf7T8f5wwk8n4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KLmwgAAANwAAAAPAAAAAAAAAAAAAAAAAJgCAABkcnMvZG93&#10;bnJldi54bWxQSwUGAAAAAAQABAD1AAAAhwMAAAAA&#10;" path="m272145,13492nsc355451,3958,449614,-678,544573,80v281668,2248,504450,50515,504449,109292l524511,109372,272145,13492xem272145,13492nfc355451,3958,449614,-678,544573,80v281668,2248,504450,50515,504449,109292e" filled="f" strokecolor="#ffc000">
                  <v:path arrowok="t" o:connecttype="custom" o:connectlocs="272145,13492;544573,80;1049022,109372" o:connectangles="0,0,0"/>
                </v:shape>
                <v:rect id="Rechteck 120" o:spid="_x0000_s1053" style="position:absolute;left:13520;top:17209;width:8971;height:1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dfsQA&#10;AADcAAAADwAAAGRycy9kb3ducmV2LnhtbESPQWvCQBCF7wX/wzKCt7pRREPqKiJISy+i9gcM2TGJ&#10;ZmfD7mrS/vrOodDbDO/Ne9+st4Nr1ZNCbDwbmE0zUMSltw1XBr4uh9ccVEzIFlvPZOCbImw3o5c1&#10;Ftb3fKLnOVVKQjgWaKBOqSu0jmVNDuPUd8SiXX1wmGQNlbYBewl3rZ5n2VI7bFgaauxoX1N5Pz+c&#10;AT87ps9Lv3gw9eE9b25l+7PKjZmMh90bqERD+jf/XX9YwZ8Lvj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3X7EAAAA3AAAAA8AAAAAAAAAAAAAAAAAmAIAAGRycy9k&#10;b3ducmV2LnhtbFBLBQYAAAAABAAEAPUAAACJAwAAAAA=&#10;" fillcolor="#4f81bd [3204]" strokecolor="#243f60 [1604]" strokeweight="2pt"/>
                <v:rect id="Rechteck 121" o:spid="_x0000_s1054" style="position:absolute;left:13520;top:19376;width:8971;height:1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5cAA&#10;AADcAAAADwAAAGRycy9kb3ducmV2LnhtbERP24rCMBB9X/Afwgi+rWlF3FKNIsKy4svi5QOGZmyr&#10;zaQk0Va/fiMI+zaHc53FqjeNuJPztWUF6TgBQVxYXXOp4HT8/sxA+ICssbFMCh7kYbUcfCww17bj&#10;Pd0PoRQxhH2OCqoQ2lxKX1Rk0I9tSxy5s3UGQ4SulNphF8NNIydJMpMGa44NFba0qai4Hm5GgU1/&#10;w+7YTW9MnfvJ6kvRPL8ypUbDfj0HEagP/+K3e6vj/EkKr2fi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45cAAAADcAAAADwAAAAAAAAAAAAAAAACYAgAAZHJzL2Rvd25y&#10;ZXYueG1sUEsFBgAAAAAEAAQA9QAAAIUDAAAAAA==&#10;" fillcolor="#4f81bd [3204]" strokecolor="#243f60 [1604]" strokeweight="2pt"/>
                <v:rect id="Rechteck 122" o:spid="_x0000_s1055" style="position:absolute;left:13520;top:21586;width:8971;height:1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mksIA&#10;AADcAAAADwAAAGRycy9kb3ducmV2LnhtbERPS2rDMBDdF3oHMYXuajmmJMaNEkohpHRTEucAgzW1&#10;nVgjI8mf9vRVIJDdPN531tvZdGIk51vLChZJCoK4srrlWsGp3L3kIHxA1thZJgW/5GG7eXxYY6Ht&#10;xAcaj6EWMYR9gQqaEPpCSl81ZNAntieO3I91BkOErpba4RTDTSezNF1Kgy3HhgZ7+miouhwHo8Au&#10;vsNXOb0OTJPb5+256v5WuVLPT/P7G4hAc7iLb+5PHednGVyf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OaSwgAAANwAAAAPAAAAAAAAAAAAAAAAAJgCAABkcnMvZG93&#10;bnJldi54bWxQSwUGAAAAAAQABAD1AAAAhwMAAAAA&#10;" fillcolor="#4f81bd [3204]" strokecolor="#243f60 [1604]" strokeweight="2pt"/>
                <w10:anchorlock/>
              </v:group>
            </w:pict>
          </mc:Fallback>
        </mc:AlternateContent>
      </w:r>
      <w:r w:rsidR="005B0990" w:rsidRPr="00014AAE">
        <w:rPr>
          <w:noProof/>
          <w:lang w:val="en-GB" w:eastAsia="de-CH"/>
        </w:rPr>
        <w:br/>
        <w:t>Between the power cable connectors, there is</w:t>
      </w:r>
      <w:r w:rsidR="002757A3" w:rsidRPr="00014AAE">
        <w:rPr>
          <w:noProof/>
          <w:lang w:val="en-GB" w:eastAsia="de-CH"/>
        </w:rPr>
        <w:t xml:space="preserve"> always</w:t>
      </w:r>
      <w:r w:rsidR="005B0990" w:rsidRPr="00014AAE">
        <w:rPr>
          <w:noProof/>
          <w:lang w:val="en-GB" w:eastAsia="de-CH"/>
        </w:rPr>
        <w:t xml:space="preserve"> one nut. This ensures an easier assembly. The bronze cylinder on the top is just to install the plugs for the cell voltage measurement for Fuelcon. It has an inner </w:t>
      </w:r>
      <w:r w:rsidR="002757A3" w:rsidRPr="00014AAE">
        <w:rPr>
          <w:noProof/>
          <w:lang w:val="en-GB" w:eastAsia="de-CH"/>
        </w:rPr>
        <w:t>screw thread, so it can be screwed on the threaded rot on which the current plugs are mounted.</w:t>
      </w:r>
    </w:p>
    <w:p w:rsidR="005B0990" w:rsidRPr="00014AAE" w:rsidRDefault="005B0990" w:rsidP="005B0990">
      <w:pPr>
        <w:pStyle w:val="Textkrper"/>
        <w:rPr>
          <w:lang w:val="en-GB"/>
        </w:rPr>
      </w:pPr>
    </w:p>
    <w:p w:rsidR="000827B0" w:rsidRDefault="00014AAE" w:rsidP="00014AAE">
      <w:pPr>
        <w:pStyle w:val="Listenabsatz"/>
        <w:numPr>
          <w:ilvl w:val="0"/>
          <w:numId w:val="41"/>
        </w:numPr>
        <w:rPr>
          <w:lang w:val="en-GB"/>
        </w:rPr>
      </w:pPr>
      <w:r w:rsidRPr="00811E3E">
        <w:rPr>
          <w:lang w:val="en-GB"/>
        </w:rPr>
        <w:t>In order to measure the</w:t>
      </w:r>
      <w:r w:rsidRPr="00811E3E">
        <w:rPr>
          <w:lang w:val="en-GB"/>
        </w:rPr>
        <w:t xml:space="preserve"> cell voltage of the dummy battery with the Fuelcon test bench, there was made a simple installation which splits the cabling from the two poles to three channels each. This is because each of the three channels of the Fuelcon test bench has to measure a valid voltage in order to avoid alarm state.</w:t>
      </w:r>
      <w:r w:rsidRPr="00811E3E">
        <w:rPr>
          <w:lang w:val="en-GB"/>
        </w:rPr>
        <w:t xml:space="preserve"> </w:t>
      </w:r>
    </w:p>
    <w:p w:rsidR="000827B0" w:rsidRPr="000827B0" w:rsidRDefault="000827B0" w:rsidP="000827B0">
      <w:pPr>
        <w:pStyle w:val="Listenabsatz"/>
        <w:rPr>
          <w:lang w:val="en-GB"/>
        </w:rPr>
      </w:pPr>
    </w:p>
    <w:p w:rsidR="00811E3E" w:rsidRDefault="00014AAE" w:rsidP="000827B0">
      <w:pPr>
        <w:pStyle w:val="Listenabsatz"/>
        <w:rPr>
          <w:lang w:val="en-GB"/>
        </w:rPr>
      </w:pPr>
      <w:bookmarkStart w:id="102" w:name="_GoBack"/>
      <w:bookmarkEnd w:id="102"/>
      <w:r>
        <w:rPr>
          <w:noProof/>
          <w:lang w:eastAsia="de-CH"/>
        </w:rPr>
        <w:drawing>
          <wp:inline distT="0" distB="0" distL="0" distR="0" wp14:anchorId="78AF5259" wp14:editId="78F722C7">
            <wp:extent cx="3388329" cy="1906094"/>
            <wp:effectExtent l="0" t="0" r="3175" b="0"/>
            <wp:docPr id="125" name="Grafik 125" descr="P:\TI\fbe\ESReC\Projekte\14-001 LEM Current Sensor Measurements\documents\DSC_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TI\fbe\ESReC\Projekte\14-001 LEM Current Sensor Measurements\documents\DSC_01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8583" cy="1906237"/>
                    </a:xfrm>
                    <a:prstGeom prst="rect">
                      <a:avLst/>
                    </a:prstGeom>
                    <a:noFill/>
                    <a:ln>
                      <a:noFill/>
                    </a:ln>
                  </pic:spPr>
                </pic:pic>
              </a:graphicData>
            </a:graphic>
          </wp:inline>
        </w:drawing>
      </w:r>
    </w:p>
    <w:p w:rsidR="00014AAE" w:rsidRPr="00811E3E" w:rsidRDefault="00811E3E" w:rsidP="00811E3E">
      <w:pPr>
        <w:pStyle w:val="Beschriftung"/>
        <w:rPr>
          <w:lang w:val="en-GB"/>
        </w:rPr>
      </w:pPr>
      <w:proofErr w:type="spellStart"/>
      <w:r>
        <w:t>Figure</w:t>
      </w:r>
      <w:proofErr w:type="spellEnd"/>
      <w:r>
        <w:t xml:space="preserve"> </w:t>
      </w:r>
      <w:r>
        <w:fldChar w:fldCharType="begin"/>
      </w:r>
      <w:r>
        <w:instrText xml:space="preserve"> SEQ Figure \* ARABIC </w:instrText>
      </w:r>
      <w:r>
        <w:fldChar w:fldCharType="separate"/>
      </w:r>
      <w:r w:rsidR="00A61671">
        <w:rPr>
          <w:noProof/>
        </w:rPr>
        <w:t>5</w:t>
      </w:r>
      <w:r>
        <w:fldChar w:fldCharType="end"/>
      </w:r>
      <w:r>
        <w:t xml:space="preserve">: </w:t>
      </w:r>
      <w:proofErr w:type="spellStart"/>
      <w:r>
        <w:t>splitting</w:t>
      </w:r>
      <w:proofErr w:type="spellEnd"/>
      <w:r>
        <w:t xml:space="preserve"> </w:t>
      </w:r>
      <w:proofErr w:type="spellStart"/>
      <w:r>
        <w:t>of</w:t>
      </w:r>
      <w:proofErr w:type="spellEnd"/>
      <w:r>
        <w:t xml:space="preserve"> </w:t>
      </w:r>
      <w:proofErr w:type="spellStart"/>
      <w:r>
        <w:t>the</w:t>
      </w:r>
      <w:proofErr w:type="spellEnd"/>
      <w:r>
        <w:t xml:space="preserve"> </w:t>
      </w:r>
      <w:proofErr w:type="spellStart"/>
      <w:r>
        <w:t>battery</w:t>
      </w:r>
      <w:proofErr w:type="spellEnd"/>
      <w:r>
        <w:t xml:space="preserve"> </w:t>
      </w:r>
      <w:proofErr w:type="spellStart"/>
      <w:r>
        <w:t>potentials</w:t>
      </w:r>
      <w:proofErr w:type="spellEnd"/>
      <w:r w:rsidR="00014AAE" w:rsidRPr="00811E3E">
        <w:rPr>
          <w:lang w:val="en-GB"/>
        </w:rPr>
        <w:br/>
      </w:r>
    </w:p>
    <w:p w:rsidR="00014AAE" w:rsidRPr="00014AAE" w:rsidRDefault="00014AAE" w:rsidP="00014AAE">
      <w:pPr>
        <w:pStyle w:val="Textkrper"/>
        <w:numPr>
          <w:ilvl w:val="0"/>
          <w:numId w:val="41"/>
        </w:numPr>
        <w:rPr>
          <w:lang w:val="en-GB"/>
        </w:rPr>
      </w:pPr>
      <w:r w:rsidRPr="00014AAE">
        <w:rPr>
          <w:lang w:val="en-GB"/>
        </w:rPr>
        <w:t>From the negative pole of the battery, one thick cable leads through the reference sensor:</w:t>
      </w:r>
      <w:r w:rsidRPr="00014AAE">
        <w:rPr>
          <w:noProof/>
          <w:lang w:val="en-GB" w:eastAsia="de-CH"/>
        </w:rPr>
        <w:t xml:space="preserve"> </w:t>
      </w:r>
      <w:r w:rsidRPr="00014AAE">
        <w:rPr>
          <w:noProof/>
          <w:lang w:val="en-GB" w:eastAsia="de-CH"/>
        </w:rPr>
        <w:drawing>
          <wp:inline distT="0" distB="0" distL="0" distR="0" wp14:anchorId="2CC3D7D4" wp14:editId="703BA34C">
            <wp:extent cx="1581968" cy="2793688"/>
            <wp:effectExtent l="0" t="0" r="0" b="6985"/>
            <wp:docPr id="124" name="Grafik 124" descr="P:\TI\fbe\ESReC\Projekte\14-001 LEM Current Sensor Measurements\documents\DSC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TI\fbe\ESReC\Projekte\14-001 LEM Current Sensor Measurements\documents\DSC_010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91" t="17172" r="62402" b="-1011"/>
                    <a:stretch/>
                  </pic:blipFill>
                  <pic:spPr bwMode="auto">
                    <a:xfrm>
                      <a:off x="0" y="0"/>
                      <a:ext cx="1582087" cy="2793898"/>
                    </a:xfrm>
                    <a:prstGeom prst="rect">
                      <a:avLst/>
                    </a:prstGeom>
                    <a:noFill/>
                    <a:ln>
                      <a:noFill/>
                    </a:ln>
                    <a:extLst>
                      <a:ext uri="{53640926-AAD7-44D8-BBD7-CCE9431645EC}">
                        <a14:shadowObscured xmlns:a14="http://schemas.microsoft.com/office/drawing/2010/main"/>
                      </a:ext>
                    </a:extLst>
                  </pic:spPr>
                </pic:pic>
              </a:graphicData>
            </a:graphic>
          </wp:inline>
        </w:drawing>
      </w:r>
    </w:p>
    <w:p w:rsidR="00014AAE" w:rsidRPr="00014AAE" w:rsidRDefault="00014AAE" w:rsidP="00014AAE">
      <w:pPr>
        <w:pStyle w:val="Beschriftung"/>
        <w:rPr>
          <w:lang w:val="en-GB"/>
        </w:rPr>
      </w:pPr>
      <w:r w:rsidRPr="00014AAE">
        <w:rPr>
          <w:lang w:val="en-GB"/>
        </w:rPr>
        <w:t xml:space="preserve">Figure </w:t>
      </w:r>
      <w:r w:rsidRPr="00014AAE">
        <w:rPr>
          <w:lang w:val="en-GB"/>
        </w:rPr>
        <w:fldChar w:fldCharType="begin"/>
      </w:r>
      <w:r w:rsidRPr="00014AAE">
        <w:rPr>
          <w:lang w:val="en-GB"/>
        </w:rPr>
        <w:instrText xml:space="preserve"> SEQ Figure \* ARABIC </w:instrText>
      </w:r>
      <w:r w:rsidRPr="00014AAE">
        <w:rPr>
          <w:lang w:val="en-GB"/>
        </w:rPr>
        <w:fldChar w:fldCharType="separate"/>
      </w:r>
      <w:r w:rsidR="00A61671">
        <w:rPr>
          <w:noProof/>
          <w:lang w:val="en-GB"/>
        </w:rPr>
        <w:t>6</w:t>
      </w:r>
      <w:r w:rsidRPr="00014AAE">
        <w:rPr>
          <w:lang w:val="en-GB"/>
        </w:rPr>
        <w:fldChar w:fldCharType="end"/>
      </w:r>
      <w:r w:rsidRPr="00014AAE">
        <w:rPr>
          <w:lang w:val="en-GB"/>
        </w:rPr>
        <w:t>: connection of reference sensor</w:t>
      </w:r>
    </w:p>
    <w:p w:rsidR="00014AAE" w:rsidRDefault="00014AAE" w:rsidP="00014AAE">
      <w:pPr>
        <w:ind w:left="709"/>
        <w:rPr>
          <w:lang w:val="en-GB"/>
        </w:rPr>
      </w:pPr>
      <w:r w:rsidRPr="00014AAE">
        <w:rPr>
          <w:lang w:val="en-GB"/>
        </w:rPr>
        <w:t xml:space="preserve">The connection </w:t>
      </w:r>
      <w:r>
        <w:rPr>
          <w:lang w:val="en-GB"/>
        </w:rPr>
        <w:t xml:space="preserve">of the cable is similar as shown in the last point, just only with one cable. </w:t>
      </w:r>
    </w:p>
    <w:p w:rsidR="00014AAE" w:rsidRPr="00014AAE" w:rsidRDefault="00014AAE" w:rsidP="00014AAE">
      <w:pPr>
        <w:pStyle w:val="Listenabsatz"/>
        <w:rPr>
          <w:lang w:val="en-GB"/>
        </w:rPr>
      </w:pPr>
    </w:p>
    <w:p w:rsidR="00811E3E" w:rsidRDefault="00811E3E" w:rsidP="006125B9">
      <w:pPr>
        <w:pStyle w:val="Textkrper"/>
        <w:numPr>
          <w:ilvl w:val="0"/>
          <w:numId w:val="41"/>
        </w:numPr>
        <w:rPr>
          <w:lang w:val="en-GB"/>
        </w:rPr>
      </w:pPr>
      <w:r w:rsidRPr="00811E3E">
        <w:rPr>
          <w:lang w:val="en-GB"/>
        </w:rPr>
        <w:t>Then, the cable is split again in three separate cables:</w:t>
      </w:r>
      <w:r>
        <w:rPr>
          <w:lang w:val="en-GB"/>
        </w:rPr>
        <w:br/>
      </w:r>
      <w:r>
        <w:rPr>
          <w:noProof/>
          <w:lang w:eastAsia="de-CH"/>
        </w:rPr>
        <w:drawing>
          <wp:inline distT="0" distB="0" distL="0" distR="0" wp14:anchorId="11FBDF84" wp14:editId="06BA90B7">
            <wp:extent cx="2344903" cy="1609637"/>
            <wp:effectExtent l="0" t="0" r="0" b="0"/>
            <wp:docPr id="126" name="Grafik 126" descr="P:\TI\fbe\ESReC\Projekte\14-001 LEM Current Sensor Measurements\documents\DSC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TI\fbe\ESReC\Projekte\14-001 LEM Current Sensor Measurements\documents\DSC_010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264" t="31145" r="26036" b="14310"/>
                    <a:stretch/>
                  </pic:blipFill>
                  <pic:spPr bwMode="auto">
                    <a:xfrm>
                      <a:off x="0" y="0"/>
                      <a:ext cx="2345078" cy="1609757"/>
                    </a:xfrm>
                    <a:prstGeom prst="rect">
                      <a:avLst/>
                    </a:prstGeom>
                    <a:noFill/>
                    <a:ln>
                      <a:noFill/>
                    </a:ln>
                    <a:extLst>
                      <a:ext uri="{53640926-AAD7-44D8-BBD7-CCE9431645EC}">
                        <a14:shadowObscured xmlns:a14="http://schemas.microsoft.com/office/drawing/2010/main"/>
                      </a:ext>
                    </a:extLst>
                  </pic:spPr>
                </pic:pic>
              </a:graphicData>
            </a:graphic>
          </wp:inline>
        </w:drawing>
      </w:r>
    </w:p>
    <w:p w:rsidR="00811E3E" w:rsidRPr="00811E3E" w:rsidRDefault="00811E3E" w:rsidP="00811E3E">
      <w:pPr>
        <w:pStyle w:val="Beschriftung"/>
        <w:rPr>
          <w:lang w:val="en-GB"/>
        </w:rPr>
      </w:pPr>
      <w:proofErr w:type="spellStart"/>
      <w:r>
        <w:t>Figure</w:t>
      </w:r>
      <w:proofErr w:type="spellEnd"/>
      <w:r>
        <w:t xml:space="preserve"> </w:t>
      </w:r>
      <w:r>
        <w:fldChar w:fldCharType="begin"/>
      </w:r>
      <w:r>
        <w:instrText xml:space="preserve"> SEQ Figure \* ARABIC </w:instrText>
      </w:r>
      <w:r>
        <w:fldChar w:fldCharType="separate"/>
      </w:r>
      <w:r w:rsidR="00A61671">
        <w:rPr>
          <w:noProof/>
        </w:rPr>
        <w:t>7</w:t>
      </w:r>
      <w:r>
        <w:fldChar w:fldCharType="end"/>
      </w:r>
      <w:r>
        <w:t xml:space="preserve">: </w:t>
      </w:r>
      <w:proofErr w:type="spellStart"/>
      <w:r>
        <w:t>splitting</w:t>
      </w:r>
      <w:proofErr w:type="spellEnd"/>
      <w:r>
        <w:t xml:space="preserve"> after </w:t>
      </w:r>
      <w:proofErr w:type="spellStart"/>
      <w:r>
        <w:t>reference</w:t>
      </w:r>
      <w:proofErr w:type="spellEnd"/>
      <w:r>
        <w:t xml:space="preserve"> </w:t>
      </w:r>
      <w:proofErr w:type="spellStart"/>
      <w:r>
        <w:t>sensor</w:t>
      </w:r>
      <w:proofErr w:type="spellEnd"/>
    </w:p>
    <w:p w:rsidR="006125B9" w:rsidRPr="00014AAE" w:rsidRDefault="006125B9" w:rsidP="006125B9">
      <w:pPr>
        <w:pStyle w:val="Textkrper"/>
        <w:rPr>
          <w:lang w:val="en-GB"/>
        </w:rPr>
      </w:pPr>
    </w:p>
    <w:p w:rsidR="006125B9" w:rsidRDefault="00811E3E" w:rsidP="006125B9">
      <w:pPr>
        <w:pStyle w:val="Textkrper"/>
        <w:numPr>
          <w:ilvl w:val="0"/>
          <w:numId w:val="41"/>
        </w:numPr>
        <w:rPr>
          <w:lang w:val="en-GB"/>
        </w:rPr>
      </w:pPr>
      <w:r>
        <w:rPr>
          <w:lang w:val="en-GB"/>
        </w:rPr>
        <w:t>Again, three cables are fed back into the temperature chamber</w:t>
      </w:r>
      <w:r w:rsidR="00AF5430">
        <w:rPr>
          <w:lang w:val="en-GB"/>
        </w:rPr>
        <w:t xml:space="preserve">, where they are connected to a cylindrical rod, which is shown in </w:t>
      </w:r>
      <w:r w:rsidR="00AF5430">
        <w:rPr>
          <w:lang w:val="en-GB"/>
        </w:rPr>
        <w:fldChar w:fldCharType="begin"/>
      </w:r>
      <w:r w:rsidR="00AF5430">
        <w:rPr>
          <w:lang w:val="en-GB"/>
        </w:rPr>
        <w:instrText xml:space="preserve"> REF _Ref386466554 \h </w:instrText>
      </w:r>
      <w:r w:rsidR="00AF5430">
        <w:rPr>
          <w:lang w:val="en-GB"/>
        </w:rPr>
      </w:r>
      <w:r w:rsidR="00AF5430">
        <w:rPr>
          <w:lang w:val="en-GB"/>
        </w:rPr>
        <w:fldChar w:fldCharType="separate"/>
      </w:r>
      <w:r w:rsidR="00AF5430" w:rsidRPr="00014AAE">
        <w:rPr>
          <w:lang w:val="en-GB"/>
        </w:rPr>
        <w:t xml:space="preserve">Figure </w:t>
      </w:r>
      <w:r w:rsidR="00AF5430">
        <w:rPr>
          <w:noProof/>
          <w:lang w:val="en-GB"/>
        </w:rPr>
        <w:t>6</w:t>
      </w:r>
      <w:r w:rsidR="00AF5430">
        <w:rPr>
          <w:lang w:val="en-GB"/>
        </w:rPr>
        <w:fldChar w:fldCharType="end"/>
      </w:r>
      <w:r w:rsidR="00AF5430">
        <w:rPr>
          <w:lang w:val="en-GB"/>
        </w:rPr>
        <w:t>. The assembly can be done with two M8 screws, two spring washers and two normal washers.</w:t>
      </w:r>
    </w:p>
    <w:p w:rsidR="00564BD9" w:rsidRPr="00A61671" w:rsidRDefault="00A61671" w:rsidP="00A61671">
      <w:pPr>
        <w:pStyle w:val="Textkrper"/>
        <w:numPr>
          <w:ilvl w:val="0"/>
          <w:numId w:val="41"/>
        </w:numPr>
        <w:rPr>
          <w:lang w:val="en-GB"/>
        </w:rPr>
      </w:pPr>
      <w:r>
        <w:rPr>
          <w:lang w:val="en-GB"/>
        </w:rPr>
        <w:t xml:space="preserve">From the other side of the rod, again three cables are fed to the negative pole of the </w:t>
      </w:r>
      <w:proofErr w:type="spellStart"/>
      <w:r>
        <w:rPr>
          <w:lang w:val="en-GB"/>
        </w:rPr>
        <w:t>fuelcon</w:t>
      </w:r>
      <w:proofErr w:type="spellEnd"/>
      <w:r>
        <w:rPr>
          <w:lang w:val="en-GB"/>
        </w:rPr>
        <w:t xml:space="preserve"> test bench. The circuit is closed.</w:t>
      </w:r>
    </w:p>
    <w:p w:rsidR="00334C5D" w:rsidRPr="00014AAE" w:rsidRDefault="00334C5D" w:rsidP="00334C5D">
      <w:pPr>
        <w:pStyle w:val="berschrift3"/>
        <w:rPr>
          <w:lang w:val="en-GB"/>
        </w:rPr>
      </w:pPr>
      <w:r w:rsidRPr="00014AAE">
        <w:rPr>
          <w:lang w:val="en-GB"/>
        </w:rPr>
        <w:t>Install new sensor</w:t>
      </w:r>
      <w:r w:rsidR="009D2990" w:rsidRPr="00014AAE">
        <w:rPr>
          <w:lang w:val="en-GB"/>
        </w:rPr>
        <w:t xml:space="preserve"> under test</w:t>
      </w:r>
    </w:p>
    <w:p w:rsidR="007C0232" w:rsidRPr="00014AAE" w:rsidRDefault="007C0232" w:rsidP="007C0232">
      <w:pPr>
        <w:pStyle w:val="Textkrper"/>
        <w:rPr>
          <w:lang w:val="en-GB"/>
        </w:rPr>
      </w:pPr>
      <w:r w:rsidRPr="00014AAE">
        <w:rPr>
          <w:noProof/>
          <w:lang w:val="en-GB" w:eastAsia="de-CH"/>
        </w:rPr>
        <w:drawing>
          <wp:inline distT="0" distB="0" distL="0" distR="0" wp14:anchorId="3AF49F28" wp14:editId="558AA7CF">
            <wp:extent cx="2922653" cy="2355640"/>
            <wp:effectExtent l="0" t="2223" r="9208" b="9207"/>
            <wp:docPr id="92" name="Grafik 92" descr="P:\TI\fbe\ESReC\Projekte\14-001 LEM Current Sensor Measurements\documents\DSC_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I\fbe\ESReC\Projekte\14-001 LEM Current Sensor Measurements\documents\DSC_011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49" r="11456"/>
                    <a:stretch/>
                  </pic:blipFill>
                  <pic:spPr bwMode="auto">
                    <a:xfrm rot="5400000">
                      <a:off x="0" y="0"/>
                      <a:ext cx="2922871" cy="2355816"/>
                    </a:xfrm>
                    <a:prstGeom prst="rect">
                      <a:avLst/>
                    </a:prstGeom>
                    <a:noFill/>
                    <a:ln>
                      <a:noFill/>
                    </a:ln>
                    <a:extLst>
                      <a:ext uri="{53640926-AAD7-44D8-BBD7-CCE9431645EC}">
                        <a14:shadowObscured xmlns:a14="http://schemas.microsoft.com/office/drawing/2010/main"/>
                      </a:ext>
                    </a:extLst>
                  </pic:spPr>
                </pic:pic>
              </a:graphicData>
            </a:graphic>
          </wp:inline>
        </w:drawing>
      </w:r>
    </w:p>
    <w:p w:rsidR="007C0232" w:rsidRPr="00014AAE" w:rsidRDefault="007C0232" w:rsidP="007C0232">
      <w:pPr>
        <w:pStyle w:val="Beschriftung"/>
        <w:rPr>
          <w:lang w:val="en-GB"/>
        </w:rPr>
      </w:pPr>
      <w:bookmarkStart w:id="103" w:name="_Ref386466554"/>
      <w:r w:rsidRPr="00014AAE">
        <w:rPr>
          <w:lang w:val="en-GB"/>
        </w:rPr>
        <w:t xml:space="preserve">Figure </w:t>
      </w:r>
      <w:r w:rsidRPr="00014AAE">
        <w:rPr>
          <w:lang w:val="en-GB"/>
        </w:rPr>
        <w:fldChar w:fldCharType="begin"/>
      </w:r>
      <w:r w:rsidRPr="00014AAE">
        <w:rPr>
          <w:lang w:val="en-GB"/>
        </w:rPr>
        <w:instrText xml:space="preserve"> SEQ Figure \* ARABIC </w:instrText>
      </w:r>
      <w:r w:rsidRPr="00014AAE">
        <w:rPr>
          <w:lang w:val="en-GB"/>
        </w:rPr>
        <w:fldChar w:fldCharType="separate"/>
      </w:r>
      <w:r w:rsidR="00A61671">
        <w:rPr>
          <w:noProof/>
          <w:lang w:val="en-GB"/>
        </w:rPr>
        <w:t>8</w:t>
      </w:r>
      <w:r w:rsidRPr="00014AAE">
        <w:rPr>
          <w:lang w:val="en-GB"/>
        </w:rPr>
        <w:fldChar w:fldCharType="end"/>
      </w:r>
      <w:bookmarkEnd w:id="103"/>
      <w:r w:rsidRPr="00014AAE">
        <w:rPr>
          <w:lang w:val="en-GB"/>
        </w:rPr>
        <w:t>: installation of the sensor under test</w:t>
      </w:r>
    </w:p>
    <w:p w:rsidR="007C0232" w:rsidRPr="00014AAE" w:rsidRDefault="007C0232" w:rsidP="007C0232">
      <w:pPr>
        <w:pStyle w:val="Textkrper"/>
        <w:rPr>
          <w:lang w:val="en-GB"/>
        </w:rPr>
      </w:pPr>
      <w:r w:rsidRPr="00014AAE">
        <w:rPr>
          <w:lang w:val="en-GB"/>
        </w:rPr>
        <w:t xml:space="preserve">In order to deliver enough current to the sensor, a special cylindrical part was assembled, with which all three channels can be connected in parallel. This is shown in </w:t>
      </w:r>
      <w:r w:rsidRPr="00014AAE">
        <w:rPr>
          <w:lang w:val="en-GB"/>
        </w:rPr>
        <w:fldChar w:fldCharType="begin"/>
      </w:r>
      <w:r w:rsidRPr="00014AAE">
        <w:rPr>
          <w:lang w:val="en-GB"/>
        </w:rPr>
        <w:instrText xml:space="preserve"> REF _Ref386466554 \h </w:instrText>
      </w:r>
      <w:r w:rsidRPr="00014AAE">
        <w:rPr>
          <w:lang w:val="en-GB"/>
        </w:rPr>
      </w:r>
      <w:r w:rsidRPr="00014AAE">
        <w:rPr>
          <w:lang w:val="en-GB"/>
        </w:rPr>
        <w:fldChar w:fldCharType="separate"/>
      </w:r>
      <w:r w:rsidRPr="00014AAE">
        <w:rPr>
          <w:lang w:val="en-GB"/>
        </w:rPr>
        <w:t xml:space="preserve">Figure </w:t>
      </w:r>
      <w:r w:rsidRPr="00014AAE">
        <w:rPr>
          <w:noProof/>
          <w:lang w:val="en-GB"/>
        </w:rPr>
        <w:t>2</w:t>
      </w:r>
      <w:r w:rsidRPr="00014AAE">
        <w:rPr>
          <w:lang w:val="en-GB"/>
        </w:rPr>
        <w:fldChar w:fldCharType="end"/>
      </w:r>
      <w:r w:rsidRPr="00014AAE">
        <w:rPr>
          <w:lang w:val="en-GB"/>
        </w:rPr>
        <w:t xml:space="preserve"> (bronze part). With this, up to 600A are possible. The connections can be easily removed to exchange the sensor.</w:t>
      </w:r>
    </w:p>
    <w:p w:rsidR="007C0232" w:rsidRPr="00014AAE" w:rsidRDefault="007C0232" w:rsidP="007C0232">
      <w:pPr>
        <w:pStyle w:val="Textkrper"/>
        <w:rPr>
          <w:lang w:val="en-GB"/>
        </w:rPr>
      </w:pPr>
      <w:r w:rsidRPr="00014AAE">
        <w:rPr>
          <w:lang w:val="en-GB"/>
        </w:rPr>
        <w:t xml:space="preserve">If the new sensor should have a diameter smaller than </w:t>
      </w:r>
      <w:r w:rsidR="00564BD9" w:rsidRPr="00014AAE">
        <w:rPr>
          <w:lang w:val="en-GB"/>
        </w:rPr>
        <w:t>20mm or a width larger than 48mm, then another part has to be assembled.</w:t>
      </w:r>
    </w:p>
    <w:p w:rsidR="00564BD9" w:rsidRPr="00014AAE" w:rsidRDefault="00564BD9" w:rsidP="007C0232">
      <w:pPr>
        <w:pStyle w:val="Textkrper"/>
        <w:rPr>
          <w:lang w:val="en-GB"/>
        </w:rPr>
      </w:pPr>
    </w:p>
    <w:p w:rsidR="00334C5D" w:rsidRPr="00014AAE" w:rsidRDefault="009D2990" w:rsidP="00334C5D">
      <w:pPr>
        <w:pStyle w:val="berschrift3"/>
        <w:rPr>
          <w:lang w:val="en-GB"/>
        </w:rPr>
      </w:pPr>
      <w:r w:rsidRPr="00014AAE">
        <w:rPr>
          <w:lang w:val="en-GB"/>
        </w:rPr>
        <w:t>Install reference sensor</w:t>
      </w:r>
    </w:p>
    <w:p w:rsidR="00564BD9" w:rsidRPr="00014AAE" w:rsidRDefault="009D2990" w:rsidP="00564BD9">
      <w:pPr>
        <w:pStyle w:val="berschrift3"/>
        <w:rPr>
          <w:lang w:val="en-GB"/>
        </w:rPr>
      </w:pPr>
      <w:r w:rsidRPr="00014AAE">
        <w:rPr>
          <w:lang w:val="en-GB"/>
        </w:rPr>
        <w:t>Install dummy battery</w:t>
      </w:r>
    </w:p>
    <w:p w:rsidR="009D2990" w:rsidRPr="00014AAE" w:rsidRDefault="009D2990" w:rsidP="009D2990">
      <w:pPr>
        <w:pStyle w:val="berschrift3"/>
        <w:rPr>
          <w:lang w:val="en-GB"/>
        </w:rPr>
      </w:pPr>
      <w:r w:rsidRPr="00014AAE">
        <w:rPr>
          <w:lang w:val="en-GB"/>
        </w:rPr>
        <w:t>Measurement for Fuelcon test stand</w:t>
      </w:r>
    </w:p>
    <w:p w:rsidR="009D2990" w:rsidRPr="00014AAE" w:rsidRDefault="009D2990" w:rsidP="009D2990">
      <w:pPr>
        <w:pStyle w:val="berschrift2"/>
        <w:rPr>
          <w:lang w:val="en-GB"/>
        </w:rPr>
      </w:pPr>
      <w:r w:rsidRPr="00014AAE">
        <w:rPr>
          <w:lang w:val="en-GB"/>
        </w:rPr>
        <w:t>Software steps</w:t>
      </w:r>
    </w:p>
    <w:p w:rsidR="009D2990" w:rsidRPr="00014AAE" w:rsidRDefault="009D2990" w:rsidP="009D2990">
      <w:pPr>
        <w:pStyle w:val="berschrift3"/>
        <w:rPr>
          <w:lang w:val="en-GB"/>
        </w:rPr>
      </w:pPr>
      <w:r w:rsidRPr="00014AAE">
        <w:rPr>
          <w:lang w:val="en-GB"/>
        </w:rPr>
        <w:t>Generate xml file from csv file</w:t>
      </w:r>
    </w:p>
    <w:p w:rsidR="009D2990" w:rsidRPr="00014AAE" w:rsidRDefault="009D2990" w:rsidP="009D2990">
      <w:pPr>
        <w:pStyle w:val="berschrift3"/>
        <w:rPr>
          <w:lang w:val="en-GB"/>
        </w:rPr>
      </w:pPr>
      <w:r w:rsidRPr="00014AAE">
        <w:rPr>
          <w:lang w:val="en-GB"/>
        </w:rPr>
        <w:t>New LabVIEW code for sensor under test</w:t>
      </w:r>
    </w:p>
    <w:p w:rsidR="009D2990" w:rsidRPr="00014AAE" w:rsidRDefault="00D84D5A" w:rsidP="009D2990">
      <w:pPr>
        <w:pStyle w:val="berschrift3"/>
        <w:rPr>
          <w:lang w:val="en-GB"/>
        </w:rPr>
      </w:pPr>
      <w:r w:rsidRPr="00014AAE">
        <w:rPr>
          <w:lang w:val="en-GB"/>
        </w:rPr>
        <w:t>Testworks adaptations</w:t>
      </w:r>
    </w:p>
    <w:p w:rsidR="007C0232" w:rsidRPr="00014AAE" w:rsidRDefault="007C0232" w:rsidP="007C0232">
      <w:pPr>
        <w:pStyle w:val="berschrift2"/>
        <w:rPr>
          <w:lang w:val="en-GB"/>
        </w:rPr>
      </w:pPr>
      <w:r w:rsidRPr="00014AAE">
        <w:rPr>
          <w:lang w:val="en-GB"/>
        </w:rPr>
        <w:t>Documentation</w:t>
      </w:r>
    </w:p>
    <w:p w:rsidR="007C0232" w:rsidRPr="00014AAE" w:rsidRDefault="007C0232" w:rsidP="007C0232">
      <w:pPr>
        <w:pStyle w:val="berschrift3"/>
        <w:rPr>
          <w:lang w:val="en-GB"/>
        </w:rPr>
      </w:pPr>
      <w:r w:rsidRPr="00014AAE">
        <w:rPr>
          <w:lang w:val="en-GB"/>
        </w:rPr>
        <w:t>Standards used in the first measurement</w:t>
      </w:r>
    </w:p>
    <w:p w:rsidR="009D2990" w:rsidRPr="00014AAE" w:rsidRDefault="009D2990" w:rsidP="009D2990">
      <w:pPr>
        <w:pStyle w:val="Textkrper"/>
        <w:rPr>
          <w:lang w:val="en-GB"/>
        </w:rPr>
      </w:pPr>
    </w:p>
    <w:sectPr w:rsidR="009D2990" w:rsidRPr="00014AAE" w:rsidSect="007E423A">
      <w:headerReference w:type="default" r:id="rId17"/>
      <w:footerReference w:type="default" r:id="rId18"/>
      <w:type w:val="continuous"/>
      <w:pgSz w:w="11907" w:h="16834" w:code="9"/>
      <w:pgMar w:top="1418" w:right="851" w:bottom="851" w:left="1418" w:header="431" w:footer="482" w:gutter="289"/>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7A3" w:rsidRDefault="002757A3">
      <w:r>
        <w:separator/>
      </w:r>
    </w:p>
  </w:endnote>
  <w:endnote w:type="continuationSeparator" w:id="0">
    <w:p w:rsidR="002757A3" w:rsidRDefault="00275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30204"/>
    <w:charset w:val="00"/>
    <w:family w:val="swiss"/>
    <w:pitch w:val="variable"/>
    <w:sig w:usb0="00000007" w:usb1="00000000" w:usb2="00000000" w:usb3="00000000" w:csb0="00000093"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7A3" w:rsidRPr="000A2696" w:rsidRDefault="002757A3" w:rsidP="00FA1851">
    <w:pPr>
      <w:pStyle w:val="Fuzeile"/>
      <w:tabs>
        <w:tab w:val="clear" w:pos="4320"/>
        <w:tab w:val="clear" w:pos="8640"/>
        <w:tab w:val="right" w:pos="9356"/>
      </w:tabs>
      <w:jc w:val="left"/>
      <w:rPr>
        <w:rStyle w:val="Seitenzahl"/>
        <w:sz w:val="17"/>
      </w:rPr>
    </w:pPr>
    <w:r w:rsidRPr="000A2696">
      <w:rPr>
        <w:szCs w:val="17"/>
      </w:rPr>
      <w:t xml:space="preserve">Page </w:t>
    </w:r>
    <w:r w:rsidRPr="000A2696">
      <w:rPr>
        <w:rStyle w:val="Seitenzahl"/>
        <w:rFonts w:asciiTheme="minorHAnsi" w:hAnsiTheme="minorHAnsi"/>
        <w:sz w:val="17"/>
        <w:szCs w:val="17"/>
        <w:lang w:val="en-US"/>
      </w:rPr>
      <w:fldChar w:fldCharType="begin"/>
    </w:r>
    <w:r w:rsidRPr="000A2696">
      <w:rPr>
        <w:rStyle w:val="Seitenzahl"/>
        <w:rFonts w:asciiTheme="minorHAnsi" w:hAnsiTheme="minorHAnsi"/>
        <w:sz w:val="17"/>
        <w:szCs w:val="17"/>
      </w:rPr>
      <w:instrText xml:space="preserve"> PAGE </w:instrText>
    </w:r>
    <w:r w:rsidRPr="000A2696">
      <w:rPr>
        <w:rStyle w:val="Seitenzahl"/>
        <w:rFonts w:asciiTheme="minorHAnsi" w:hAnsiTheme="minorHAnsi"/>
        <w:sz w:val="17"/>
        <w:szCs w:val="17"/>
        <w:lang w:val="en-US"/>
      </w:rPr>
      <w:fldChar w:fldCharType="separate"/>
    </w:r>
    <w:r w:rsidR="000827B0">
      <w:rPr>
        <w:rStyle w:val="Seitenzahl"/>
        <w:rFonts w:asciiTheme="minorHAnsi" w:hAnsiTheme="minorHAnsi"/>
        <w:noProof/>
        <w:sz w:val="17"/>
        <w:szCs w:val="17"/>
      </w:rPr>
      <w:t>6</w:t>
    </w:r>
    <w:r w:rsidRPr="000A2696">
      <w:rPr>
        <w:rStyle w:val="Seitenzahl"/>
        <w:rFonts w:asciiTheme="minorHAnsi" w:hAnsiTheme="minorHAnsi"/>
        <w:sz w:val="17"/>
        <w:szCs w:val="17"/>
        <w:lang w:val="en-US"/>
      </w:rPr>
      <w:fldChar w:fldCharType="end"/>
    </w:r>
    <w:r w:rsidRPr="000A2696">
      <w:rPr>
        <w:rStyle w:val="Seitenzahl"/>
        <w:rFonts w:asciiTheme="minorHAnsi" w:hAnsiTheme="minorHAnsi"/>
        <w:sz w:val="17"/>
        <w:szCs w:val="17"/>
      </w:rPr>
      <w:t xml:space="preserve"> </w:t>
    </w:r>
    <w:proofErr w:type="spellStart"/>
    <w:r w:rsidRPr="000A2696">
      <w:rPr>
        <w:rStyle w:val="Seitenzahl"/>
        <w:rFonts w:asciiTheme="minorHAnsi" w:hAnsiTheme="minorHAnsi"/>
        <w:sz w:val="17"/>
        <w:szCs w:val="17"/>
      </w:rPr>
      <w:t>of</w:t>
    </w:r>
    <w:proofErr w:type="spellEnd"/>
    <w:r w:rsidRPr="000A2696">
      <w:rPr>
        <w:rStyle w:val="Seitenzahl"/>
        <w:rFonts w:asciiTheme="minorHAnsi" w:hAnsiTheme="minorHAnsi"/>
        <w:sz w:val="17"/>
        <w:szCs w:val="17"/>
      </w:rPr>
      <w:t xml:space="preserve">  </w:t>
    </w:r>
    <w:r w:rsidRPr="000A2696">
      <w:rPr>
        <w:rStyle w:val="Seitenzahl"/>
        <w:rFonts w:asciiTheme="minorHAnsi" w:hAnsiTheme="minorHAnsi"/>
        <w:sz w:val="17"/>
        <w:szCs w:val="17"/>
        <w:lang w:val="en-US"/>
      </w:rPr>
      <w:fldChar w:fldCharType="begin"/>
    </w:r>
    <w:r w:rsidRPr="000A2696">
      <w:rPr>
        <w:rStyle w:val="Seitenzahl"/>
        <w:rFonts w:asciiTheme="minorHAnsi" w:hAnsiTheme="minorHAnsi"/>
        <w:sz w:val="17"/>
        <w:szCs w:val="17"/>
      </w:rPr>
      <w:instrText xml:space="preserve"> NUMPAGES </w:instrText>
    </w:r>
    <w:r w:rsidRPr="000A2696">
      <w:rPr>
        <w:rStyle w:val="Seitenzahl"/>
        <w:rFonts w:asciiTheme="minorHAnsi" w:hAnsiTheme="minorHAnsi"/>
        <w:sz w:val="17"/>
        <w:szCs w:val="17"/>
        <w:lang w:val="en-US"/>
      </w:rPr>
      <w:fldChar w:fldCharType="separate"/>
    </w:r>
    <w:r w:rsidR="000827B0">
      <w:rPr>
        <w:rStyle w:val="Seitenzahl"/>
        <w:rFonts w:asciiTheme="minorHAnsi" w:hAnsiTheme="minorHAnsi"/>
        <w:noProof/>
        <w:sz w:val="17"/>
        <w:szCs w:val="17"/>
      </w:rPr>
      <w:t>10</w:t>
    </w:r>
    <w:r w:rsidRPr="000A2696">
      <w:rPr>
        <w:rStyle w:val="Seitenzahl"/>
        <w:rFonts w:asciiTheme="minorHAnsi" w:hAnsiTheme="minorHAnsi"/>
        <w:sz w:val="17"/>
        <w:szCs w:val="17"/>
        <w:lang w:val="en-US"/>
      </w:rPr>
      <w:fldChar w:fldCharType="end"/>
    </w:r>
    <w:r w:rsidRPr="000A2696" w:rsidDel="00DA39DD">
      <w:t xml:space="preserve"> </w:t>
    </w:r>
    <w:r w:rsidRPr="000A2696">
      <w:tab/>
    </w:r>
    <w:r>
      <w:t>Berner Fachhochschule Technik und Informatik, Quellgasse 21, CH-</w:t>
    </w:r>
    <w:r w:rsidRPr="000A2696">
      <w:t xml:space="preserve">2501 </w:t>
    </w:r>
    <w:r>
      <w:t>B</w:t>
    </w:r>
    <w:r w:rsidRPr="000A2696">
      <w:t>iel/</w:t>
    </w:r>
    <w:r>
      <w:t>B</w:t>
    </w:r>
    <w:r w:rsidRPr="000A2696">
      <w:t>ienne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7A3" w:rsidRDefault="002757A3">
      <w:r>
        <w:separator/>
      </w:r>
    </w:p>
  </w:footnote>
  <w:footnote w:type="continuationSeparator" w:id="0">
    <w:p w:rsidR="002757A3" w:rsidRDefault="002757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7A3" w:rsidRPr="00943A2D" w:rsidRDefault="002757A3">
    <w:pPr>
      <w:pStyle w:val="Kopfzeile"/>
      <w:rPr>
        <w:sz w:val="16"/>
        <w:szCs w:val="16"/>
        <w:lang w:val="en-US"/>
      </w:rPr>
    </w:pPr>
  </w:p>
  <w:p w:rsidR="002757A3" w:rsidRPr="00943A2D" w:rsidRDefault="002757A3" w:rsidP="00815CB6">
    <w:pPr>
      <w:pStyle w:val="Kopfzeile"/>
      <w:tabs>
        <w:tab w:val="clear" w:pos="4320"/>
        <w:tab w:val="left" w:pos="1276"/>
        <w:tab w:val="left" w:pos="1418"/>
        <w:tab w:val="left" w:pos="3119"/>
        <w:tab w:val="left" w:pos="4536"/>
        <w:tab w:val="left" w:pos="4678"/>
      </w:tabs>
      <w:rPr>
        <w:sz w:val="16"/>
        <w:szCs w:val="16"/>
        <w:lang w:val="en-US"/>
      </w:rPr>
    </w:pPr>
    <w:r>
      <w:rPr>
        <w:sz w:val="16"/>
        <w:szCs w:val="16"/>
        <w:lang w:val="en-US"/>
      </w:rPr>
      <w:t>Project Name</w:t>
    </w:r>
    <w:r w:rsidRPr="00943A2D">
      <w:rPr>
        <w:sz w:val="16"/>
        <w:szCs w:val="16"/>
        <w:lang w:val="en-US"/>
      </w:rPr>
      <w:tab/>
      <w:t>:</w:t>
    </w:r>
    <w:r w:rsidRPr="00943A2D">
      <w:rPr>
        <w:sz w:val="16"/>
        <w:szCs w:val="16"/>
        <w:lang w:val="en-US"/>
      </w:rPr>
      <w:tab/>
    </w:r>
    <w:r>
      <w:rPr>
        <w:sz w:val="16"/>
        <w:szCs w:val="16"/>
        <w:lang w:val="en-US"/>
      </w:rPr>
      <w:t>LEM current measurement</w:t>
    </w:r>
    <w:r w:rsidRPr="00943A2D">
      <w:rPr>
        <w:sz w:val="16"/>
        <w:szCs w:val="16"/>
        <w:lang w:val="en-US"/>
      </w:rPr>
      <w:tab/>
    </w:r>
  </w:p>
  <w:p w:rsidR="002757A3" w:rsidRPr="0009166B" w:rsidRDefault="002757A3" w:rsidP="00815CB6">
    <w:pPr>
      <w:pStyle w:val="Kopfzeile"/>
      <w:tabs>
        <w:tab w:val="clear" w:pos="4320"/>
        <w:tab w:val="left" w:pos="1276"/>
        <w:tab w:val="left" w:pos="1418"/>
        <w:tab w:val="left" w:pos="3119"/>
        <w:tab w:val="left" w:pos="4536"/>
        <w:tab w:val="left" w:pos="4678"/>
      </w:tabs>
      <w:rPr>
        <w:sz w:val="16"/>
        <w:szCs w:val="16"/>
        <w:lang w:val="en-US"/>
      </w:rPr>
    </w:pPr>
    <w:r w:rsidRPr="0009166B">
      <w:rPr>
        <w:sz w:val="16"/>
        <w:szCs w:val="16"/>
        <w:lang w:val="en-US"/>
      </w:rPr>
      <w:t>Author</w:t>
    </w:r>
    <w:r w:rsidRPr="0009166B">
      <w:rPr>
        <w:sz w:val="16"/>
        <w:szCs w:val="16"/>
        <w:lang w:val="en-US"/>
      </w:rPr>
      <w:tab/>
      <w:t>:</w:t>
    </w:r>
    <w:r w:rsidRPr="0009166B">
      <w:rPr>
        <w:sz w:val="16"/>
        <w:szCs w:val="16"/>
        <w:lang w:val="en-US"/>
      </w:rPr>
      <w:tab/>
    </w:r>
    <w:r>
      <w:rPr>
        <w:sz w:val="16"/>
        <w:szCs w:val="16"/>
        <w:lang w:val="en-US"/>
      </w:rPr>
      <w:t>hlp2@bfh.ch</w:t>
    </w:r>
    <w:r w:rsidRPr="0009166B">
      <w:rPr>
        <w:sz w:val="16"/>
        <w:szCs w:val="16"/>
        <w:lang w:val="en-US"/>
      </w:rPr>
      <w:tab/>
      <w:t>Date</w:t>
    </w:r>
    <w:r w:rsidRPr="0009166B">
      <w:rPr>
        <w:sz w:val="16"/>
        <w:szCs w:val="16"/>
        <w:lang w:val="en-US"/>
      </w:rPr>
      <w:tab/>
      <w:t>:</w:t>
    </w:r>
    <w:r w:rsidRPr="0009166B">
      <w:rPr>
        <w:sz w:val="16"/>
        <w:szCs w:val="16"/>
        <w:lang w:val="en-US"/>
      </w:rPr>
      <w:tab/>
    </w:r>
    <w:r>
      <w:rPr>
        <w:sz w:val="16"/>
        <w:szCs w:val="16"/>
        <w:lang w:val="en-US"/>
      </w:rPr>
      <w:t>28</w:t>
    </w:r>
    <w:r w:rsidRPr="0009166B">
      <w:rPr>
        <w:sz w:val="16"/>
        <w:szCs w:val="16"/>
        <w:lang w:val="en-US"/>
      </w:rPr>
      <w:t>.0</w:t>
    </w:r>
    <w:r>
      <w:rPr>
        <w:sz w:val="16"/>
        <w:szCs w:val="16"/>
        <w:lang w:val="en-US"/>
      </w:rPr>
      <w:t>4</w:t>
    </w:r>
    <w:r w:rsidRPr="0009166B">
      <w:rPr>
        <w:sz w:val="16"/>
        <w:szCs w:val="16"/>
        <w:lang w:val="en-US"/>
      </w:rPr>
      <w:t>.20</w:t>
    </w:r>
    <w:r>
      <w:rPr>
        <w:sz w:val="16"/>
        <w:szCs w:val="16"/>
        <w:lang w:val="en-US"/>
      </w:rPr>
      <w:t>14</w:t>
    </w:r>
    <w:r w:rsidRPr="0009166B">
      <w:rPr>
        <w:sz w:val="16"/>
        <w:szCs w:val="16"/>
        <w:lang w:val="en-US"/>
      </w:rPr>
      <w:tab/>
    </w:r>
    <w:r>
      <w:rPr>
        <w:noProof/>
        <w:sz w:val="16"/>
        <w:szCs w:val="16"/>
        <w:lang w:eastAsia="de-CH"/>
      </w:rPr>
      <w:drawing>
        <wp:inline distT="0" distB="0" distL="0" distR="0" wp14:anchorId="1E5DC10F" wp14:editId="0DC42881">
          <wp:extent cx="1037816" cy="460732"/>
          <wp:effectExtent l="0" t="0" r="0" b="0"/>
          <wp:docPr id="1" name="Grafik 1" descr="C:\Users\Induelec\Desktop\BFH_TI_DE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uelec\Desktop\BFH_TI_DE (1).gif"/>
                  <pic:cNvPicPr>
                    <a:picLocks noChangeAspect="1" noChangeArrowheads="1"/>
                  </pic:cNvPicPr>
                </pic:nvPicPr>
                <pic:blipFill rotWithShape="1">
                  <a:blip r:embed="rId1">
                    <a:extLst>
                      <a:ext uri="{28A0092B-C50C-407E-A947-70E740481C1C}">
                        <a14:useLocalDpi xmlns:a14="http://schemas.microsoft.com/office/drawing/2010/main" val="0"/>
                      </a:ext>
                    </a:extLst>
                  </a:blip>
                  <a:srcRect r="65130"/>
                  <a:stretch/>
                </pic:blipFill>
                <pic:spPr bwMode="auto">
                  <a:xfrm>
                    <a:off x="0" y="0"/>
                    <a:ext cx="1045528" cy="464156"/>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38BB80"/>
    <w:lvl w:ilvl="0">
      <w:start w:val="1"/>
      <w:numFmt w:val="decimal"/>
      <w:lvlText w:val="%1."/>
      <w:lvlJc w:val="left"/>
      <w:pPr>
        <w:tabs>
          <w:tab w:val="num" w:pos="1492"/>
        </w:tabs>
        <w:ind w:left="1492" w:hanging="360"/>
      </w:pPr>
    </w:lvl>
  </w:abstractNum>
  <w:abstractNum w:abstractNumId="1">
    <w:nsid w:val="FFFFFF7D"/>
    <w:multiLevelType w:val="singleLevel"/>
    <w:tmpl w:val="D33A0380"/>
    <w:lvl w:ilvl="0">
      <w:start w:val="1"/>
      <w:numFmt w:val="decimal"/>
      <w:lvlText w:val="%1."/>
      <w:lvlJc w:val="left"/>
      <w:pPr>
        <w:tabs>
          <w:tab w:val="num" w:pos="1209"/>
        </w:tabs>
        <w:ind w:left="1209" w:hanging="360"/>
      </w:pPr>
    </w:lvl>
  </w:abstractNum>
  <w:abstractNum w:abstractNumId="2">
    <w:nsid w:val="FFFFFF7E"/>
    <w:multiLevelType w:val="singleLevel"/>
    <w:tmpl w:val="3CE6ACD2"/>
    <w:lvl w:ilvl="0">
      <w:start w:val="1"/>
      <w:numFmt w:val="decimal"/>
      <w:lvlText w:val="%1."/>
      <w:lvlJc w:val="left"/>
      <w:pPr>
        <w:tabs>
          <w:tab w:val="num" w:pos="926"/>
        </w:tabs>
        <w:ind w:left="926" w:hanging="360"/>
      </w:pPr>
    </w:lvl>
  </w:abstractNum>
  <w:abstractNum w:abstractNumId="3">
    <w:nsid w:val="FFFFFF7F"/>
    <w:multiLevelType w:val="singleLevel"/>
    <w:tmpl w:val="6A3E6198"/>
    <w:lvl w:ilvl="0">
      <w:start w:val="1"/>
      <w:numFmt w:val="decimal"/>
      <w:lvlText w:val="%1."/>
      <w:lvlJc w:val="left"/>
      <w:pPr>
        <w:tabs>
          <w:tab w:val="num" w:pos="643"/>
        </w:tabs>
        <w:ind w:left="643" w:hanging="360"/>
      </w:pPr>
    </w:lvl>
  </w:abstractNum>
  <w:abstractNum w:abstractNumId="4">
    <w:nsid w:val="FFFFFF80"/>
    <w:multiLevelType w:val="singleLevel"/>
    <w:tmpl w:val="9D229C7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9C23F4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37EDC36"/>
    <w:lvl w:ilvl="0">
      <w:start w:val="1"/>
      <w:numFmt w:val="bullet"/>
      <w:lvlText w:val=""/>
      <w:lvlJc w:val="left"/>
      <w:pPr>
        <w:tabs>
          <w:tab w:val="num" w:pos="926"/>
        </w:tabs>
        <w:ind w:left="926" w:hanging="360"/>
      </w:pPr>
      <w:rPr>
        <w:rFonts w:ascii="Symbol" w:hAnsi="Symbol" w:hint="default"/>
      </w:rPr>
    </w:lvl>
  </w:abstractNum>
  <w:abstractNum w:abstractNumId="7">
    <w:nsid w:val="FFFFFF88"/>
    <w:multiLevelType w:val="singleLevel"/>
    <w:tmpl w:val="170A602C"/>
    <w:lvl w:ilvl="0">
      <w:start w:val="1"/>
      <w:numFmt w:val="decimal"/>
      <w:lvlText w:val="%1."/>
      <w:lvlJc w:val="left"/>
      <w:pPr>
        <w:tabs>
          <w:tab w:val="num" w:pos="360"/>
        </w:tabs>
        <w:ind w:left="360" w:hanging="360"/>
      </w:pPr>
    </w:lvl>
  </w:abstractNum>
  <w:abstractNum w:abstractNumId="8">
    <w:nsid w:val="FFFFFFFB"/>
    <w:multiLevelType w:val="multilevel"/>
    <w:tmpl w:val="3D8C93F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FFFFFFFE"/>
    <w:multiLevelType w:val="singleLevel"/>
    <w:tmpl w:val="FFFFFFFF"/>
    <w:lvl w:ilvl="0">
      <w:numFmt w:val="decimal"/>
      <w:lvlText w:val="*"/>
      <w:lvlJc w:val="left"/>
    </w:lvl>
  </w:abstractNum>
  <w:abstractNum w:abstractNumId="10">
    <w:nsid w:val="05151D71"/>
    <w:multiLevelType w:val="hybridMultilevel"/>
    <w:tmpl w:val="40E04DB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0661610B"/>
    <w:multiLevelType w:val="multilevel"/>
    <w:tmpl w:val="174E606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2">
    <w:nsid w:val="0E1275E5"/>
    <w:multiLevelType w:val="multilevel"/>
    <w:tmpl w:val="37565698"/>
    <w:lvl w:ilvl="0">
      <w:start w:val="1"/>
      <w:numFmt w:val="decimal"/>
      <w:pStyle w:val="berschrift1"/>
      <w:lvlText w:val="%1"/>
      <w:lvlJc w:val="left"/>
      <w:pPr>
        <w:tabs>
          <w:tab w:val="num" w:pos="0"/>
        </w:tabs>
        <w:ind w:left="0" w:firstLine="0"/>
      </w:pPr>
      <w:rPr>
        <w:rFonts w:hint="default"/>
      </w:rPr>
    </w:lvl>
    <w:lvl w:ilvl="1">
      <w:start w:val="1"/>
      <w:numFmt w:val="decimal"/>
      <w:pStyle w:val="berschrift2"/>
      <w:lvlText w:val="%1.%2"/>
      <w:lvlJc w:val="left"/>
      <w:pPr>
        <w:tabs>
          <w:tab w:val="num" w:pos="0"/>
        </w:tabs>
        <w:ind w:left="0" w:firstLine="0"/>
      </w:pPr>
      <w:rPr>
        <w:rFonts w:hint="default"/>
      </w:rPr>
    </w:lvl>
    <w:lvl w:ilvl="2">
      <w:start w:val="1"/>
      <w:numFmt w:val="decimal"/>
      <w:pStyle w:val="berschrift3"/>
      <w:lvlText w:val="%1.%2.%3"/>
      <w:lvlJc w:val="left"/>
      <w:pPr>
        <w:tabs>
          <w:tab w:val="num" w:pos="0"/>
        </w:tabs>
        <w:ind w:left="0" w:firstLine="0"/>
      </w:pPr>
      <w:rPr>
        <w:rFonts w:asciiTheme="minorHAnsi" w:hAnsiTheme="minorHAnsi" w:hint="default"/>
        <w:b w:val="0"/>
        <w:i w:val="0"/>
        <w:sz w:val="22"/>
        <w:szCs w:val="20"/>
      </w:rPr>
    </w:lvl>
    <w:lvl w:ilvl="3">
      <w:start w:val="1"/>
      <w:numFmt w:val="decimal"/>
      <w:pStyle w:val="berschrift4"/>
      <w:lvlText w:val="%1.%2.%3.%4"/>
      <w:lvlJc w:val="left"/>
      <w:pPr>
        <w:tabs>
          <w:tab w:val="num" w:pos="0"/>
        </w:tabs>
        <w:ind w:left="0" w:firstLine="0"/>
      </w:pPr>
      <w:rPr>
        <w:rFonts w:hint="default"/>
      </w:rPr>
    </w:lvl>
    <w:lvl w:ilvl="4">
      <w:start w:val="1"/>
      <w:numFmt w:val="decimal"/>
      <w:pStyle w:val="berschrift5"/>
      <w:lvlText w:val="%1.%2.%3.%4.%5"/>
      <w:lvlJc w:val="left"/>
      <w:pPr>
        <w:tabs>
          <w:tab w:val="num" w:pos="0"/>
        </w:tabs>
        <w:ind w:left="0" w:firstLine="0"/>
      </w:pPr>
      <w:rPr>
        <w:rFonts w:hint="default"/>
      </w:rPr>
    </w:lvl>
    <w:lvl w:ilvl="5">
      <w:start w:val="1"/>
      <w:numFmt w:val="decimal"/>
      <w:pStyle w:val="berschrift6"/>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3">
    <w:nsid w:val="103C0B5B"/>
    <w:multiLevelType w:val="multilevel"/>
    <w:tmpl w:val="43687A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nsid w:val="19BA2899"/>
    <w:multiLevelType w:val="multilevel"/>
    <w:tmpl w:val="9B84BA1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ascii="Arial" w:hAnsi="Arial" w:hint="default"/>
        <w:b w:val="0"/>
        <w:i w:val="0"/>
        <w:sz w:val="20"/>
        <w:szCs w:val="2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nsid w:val="1FD56453"/>
    <w:multiLevelType w:val="hybridMultilevel"/>
    <w:tmpl w:val="1BDAD9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2A3540"/>
    <w:multiLevelType w:val="hybridMultilevel"/>
    <w:tmpl w:val="27E0094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301419F6"/>
    <w:multiLevelType w:val="hybridMultilevel"/>
    <w:tmpl w:val="D66C8084"/>
    <w:lvl w:ilvl="0" w:tplc="30AE0CA6">
      <w:start w:val="1"/>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332D154C"/>
    <w:multiLevelType w:val="hybridMultilevel"/>
    <w:tmpl w:val="5DF628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B8065AE"/>
    <w:multiLevelType w:val="hybridMultilevel"/>
    <w:tmpl w:val="EDA684BC"/>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7074A4"/>
    <w:multiLevelType w:val="multilevel"/>
    <w:tmpl w:val="B7A83916"/>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nsid w:val="3F962B93"/>
    <w:multiLevelType w:val="singleLevel"/>
    <w:tmpl w:val="FFFFFFFF"/>
    <w:lvl w:ilvl="0">
      <w:start w:val="1"/>
      <w:numFmt w:val="bullet"/>
      <w:lvlText w:val=""/>
      <w:legacy w:legacy="1" w:legacySpace="0" w:legacyIndent="283"/>
      <w:lvlJc w:val="left"/>
      <w:pPr>
        <w:ind w:left="719" w:hanging="283"/>
      </w:pPr>
      <w:rPr>
        <w:rFonts w:ascii="Arial" w:hAnsi="Arial" w:hint="default"/>
      </w:rPr>
    </w:lvl>
  </w:abstractNum>
  <w:abstractNum w:abstractNumId="22">
    <w:nsid w:val="450C249A"/>
    <w:multiLevelType w:val="multilevel"/>
    <w:tmpl w:val="9D683D7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DE769F5"/>
    <w:multiLevelType w:val="hybridMultilevel"/>
    <w:tmpl w:val="2DD6C64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53A35FC4"/>
    <w:multiLevelType w:val="hybridMultilevel"/>
    <w:tmpl w:val="36C222EA"/>
    <w:lvl w:ilvl="0" w:tplc="733C4AE6">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54FE58FD"/>
    <w:multiLevelType w:val="multilevel"/>
    <w:tmpl w:val="9B84BA1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ascii="Arial" w:hAnsi="Arial" w:hint="default"/>
        <w:b w:val="0"/>
        <w:i w:val="0"/>
        <w:sz w:val="20"/>
        <w:szCs w:val="2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nsid w:val="583121CA"/>
    <w:multiLevelType w:val="hybridMultilevel"/>
    <w:tmpl w:val="ED7C404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5E5701C9"/>
    <w:multiLevelType w:val="multilevel"/>
    <w:tmpl w:val="29EC90C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648E79F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nsid w:val="6B777CA5"/>
    <w:multiLevelType w:val="multilevel"/>
    <w:tmpl w:val="D2D24E6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6F3049A8"/>
    <w:multiLevelType w:val="multilevel"/>
    <w:tmpl w:val="9D683D7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72225D98"/>
    <w:multiLevelType w:val="hybridMultilevel"/>
    <w:tmpl w:val="F4E0BDE6"/>
    <w:lvl w:ilvl="0" w:tplc="F684CA20">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nsid w:val="73734917"/>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5463CE0"/>
    <w:multiLevelType w:val="hybridMultilevel"/>
    <w:tmpl w:val="2CAC172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nsid w:val="797D704C"/>
    <w:multiLevelType w:val="multilevel"/>
    <w:tmpl w:val="7ECE49C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7B2E5739"/>
    <w:multiLevelType w:val="hybridMultilevel"/>
    <w:tmpl w:val="44027F84"/>
    <w:lvl w:ilvl="0" w:tplc="30AE0CA6">
      <w:start w:val="1"/>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9"/>
    <w:lvlOverride w:ilvl="0">
      <w:lvl w:ilvl="0">
        <w:start w:val="1"/>
        <w:numFmt w:val="bullet"/>
        <w:lvlText w:val=""/>
        <w:legacy w:legacy="1" w:legacySpace="0" w:legacyIndent="283"/>
        <w:lvlJc w:val="left"/>
        <w:pPr>
          <w:ind w:left="1003" w:hanging="283"/>
        </w:pPr>
        <w:rPr>
          <w:rFonts w:ascii="Symbol" w:hAnsi="Symbol" w:hint="default"/>
        </w:rPr>
      </w:lvl>
    </w:lvlOverride>
  </w:num>
  <w:num w:numId="3">
    <w:abstractNumId w:val="9"/>
    <w:lvlOverride w:ilvl="0">
      <w:lvl w:ilvl="0">
        <w:start w:val="1"/>
        <w:numFmt w:val="bullet"/>
        <w:lvlText w:val=""/>
        <w:legacy w:legacy="1" w:legacySpace="0" w:legacyIndent="283"/>
        <w:lvlJc w:val="left"/>
        <w:pPr>
          <w:ind w:left="1276" w:hanging="283"/>
        </w:pPr>
        <w:rPr>
          <w:rFonts w:ascii="Symbol" w:hAnsi="Symbol" w:hint="default"/>
        </w:rPr>
      </w:lvl>
    </w:lvlOverride>
  </w:num>
  <w:num w:numId="4">
    <w:abstractNumId w:val="9"/>
    <w:lvlOverride w:ilvl="0">
      <w:lvl w:ilvl="0">
        <w:start w:val="1"/>
        <w:numFmt w:val="bullet"/>
        <w:lvlText w:val=""/>
        <w:legacy w:legacy="1" w:legacySpace="0" w:legacyIndent="283"/>
        <w:lvlJc w:val="left"/>
        <w:pPr>
          <w:ind w:left="719" w:hanging="283"/>
        </w:pPr>
        <w:rPr>
          <w:rFonts w:ascii="Arial" w:hAnsi="Arial" w:hint="default"/>
        </w:rPr>
      </w:lvl>
    </w:lvlOverride>
  </w:num>
  <w:num w:numId="5">
    <w:abstractNumId w:val="21"/>
  </w:num>
  <w:num w:numId="6">
    <w:abstractNumId w:val="28"/>
  </w:num>
  <w:num w:numId="7">
    <w:abstractNumId w:val="9"/>
    <w:lvlOverride w:ilvl="0">
      <w:lvl w:ilvl="0">
        <w:start w:val="1"/>
        <w:numFmt w:val="bullet"/>
        <w:lvlText w:val=""/>
        <w:legacy w:legacy="1" w:legacySpace="0" w:legacyIndent="283"/>
        <w:lvlJc w:val="left"/>
        <w:pPr>
          <w:ind w:left="283" w:hanging="283"/>
        </w:pPr>
        <w:rPr>
          <w:rFonts w:ascii="Helvetica" w:hAnsi="Helvetica" w:hint="default"/>
        </w:rPr>
      </w:lvl>
    </w:lvlOverride>
  </w:num>
  <w:num w:numId="8">
    <w:abstractNumId w:val="9"/>
    <w:lvlOverride w:ilvl="0">
      <w:lvl w:ilvl="0">
        <w:start w:val="1"/>
        <w:numFmt w:val="bullet"/>
        <w:lvlText w:val="–"/>
        <w:legacy w:legacy="1" w:legacySpace="0" w:legacyIndent="360"/>
        <w:lvlJc w:val="left"/>
        <w:pPr>
          <w:ind w:left="720" w:hanging="360"/>
        </w:pPr>
        <w:rPr>
          <w:rFonts w:ascii="Times New Roman" w:hAnsi="Times New Roman" w:hint="default"/>
        </w:rPr>
      </w:lvl>
    </w:lvlOverride>
  </w:num>
  <w:num w:numId="9">
    <w:abstractNumId w:val="9"/>
    <w:lvlOverride w:ilvl="0">
      <w:lvl w:ilvl="0">
        <w:start w:val="1"/>
        <w:numFmt w:val="bullet"/>
        <w:lvlText w:val=""/>
        <w:legacy w:legacy="1" w:legacySpace="0" w:legacyIndent="360"/>
        <w:lvlJc w:val="left"/>
        <w:pPr>
          <w:ind w:left="936" w:hanging="360"/>
        </w:pPr>
        <w:rPr>
          <w:rFonts w:ascii="Helvetica" w:hAnsi="Helvetica" w:hint="default"/>
        </w:rPr>
      </w:lvl>
    </w:lvlOverride>
  </w:num>
  <w:num w:numId="10">
    <w:abstractNumId w:val="34"/>
  </w:num>
  <w:num w:numId="11">
    <w:abstractNumId w:val="8"/>
  </w:num>
  <w:num w:numId="12">
    <w:abstractNumId w:val="6"/>
  </w:num>
  <w:num w:numId="13">
    <w:abstractNumId w:val="5"/>
  </w:num>
  <w:num w:numId="14">
    <w:abstractNumId w:val="4"/>
  </w:num>
  <w:num w:numId="15">
    <w:abstractNumId w:val="7"/>
  </w:num>
  <w:num w:numId="16">
    <w:abstractNumId w:val="3"/>
  </w:num>
  <w:num w:numId="17">
    <w:abstractNumId w:val="2"/>
  </w:num>
  <w:num w:numId="18">
    <w:abstractNumId w:val="1"/>
  </w:num>
  <w:num w:numId="19">
    <w:abstractNumId w:val="0"/>
  </w:num>
  <w:num w:numId="20">
    <w:abstractNumId w:val="33"/>
  </w:num>
  <w:num w:numId="21">
    <w:abstractNumId w:val="23"/>
  </w:num>
  <w:num w:numId="22">
    <w:abstractNumId w:val="19"/>
  </w:num>
  <w:num w:numId="23">
    <w:abstractNumId w:val="35"/>
  </w:num>
  <w:num w:numId="24">
    <w:abstractNumId w:val="17"/>
  </w:num>
  <w:num w:numId="25">
    <w:abstractNumId w:val="12"/>
  </w:num>
  <w:num w:numId="26">
    <w:abstractNumId w:val="27"/>
  </w:num>
  <w:num w:numId="27">
    <w:abstractNumId w:val="32"/>
  </w:num>
  <w:num w:numId="28">
    <w:abstractNumId w:val="31"/>
  </w:num>
  <w:num w:numId="29">
    <w:abstractNumId w:val="30"/>
  </w:num>
  <w:num w:numId="30">
    <w:abstractNumId w:val="22"/>
  </w:num>
  <w:num w:numId="31">
    <w:abstractNumId w:val="20"/>
  </w:num>
  <w:num w:numId="32">
    <w:abstractNumId w:val="29"/>
  </w:num>
  <w:num w:numId="33">
    <w:abstractNumId w:val="11"/>
  </w:num>
  <w:num w:numId="34">
    <w:abstractNumId w:val="13"/>
  </w:num>
  <w:num w:numId="35">
    <w:abstractNumId w:val="25"/>
  </w:num>
  <w:num w:numId="36">
    <w:abstractNumId w:val="24"/>
  </w:num>
  <w:num w:numId="37">
    <w:abstractNumId w:val="14"/>
  </w:num>
  <w:num w:numId="38">
    <w:abstractNumId w:val="26"/>
  </w:num>
  <w:num w:numId="39">
    <w:abstractNumId w:val="16"/>
  </w:num>
  <w:num w:numId="40">
    <w:abstractNumId w:val="10"/>
  </w:num>
  <w:num w:numId="41">
    <w:abstractNumId w:val="18"/>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intFractionalCharacterWidth/>
  <w:hideGrammaticalErrors/>
  <w:activeWritingStyle w:appName="MSWord" w:lang="de-CH"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fr-CH" w:vendorID="64" w:dllVersion="131078" w:nlCheck="1" w:checkStyle="1"/>
  <w:activeWritingStyle w:appName="MSWord" w:lang="de-CH" w:vendorID="9" w:dllVersion="512"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251"/>
    <w:rsid w:val="00014AAE"/>
    <w:rsid w:val="000168BD"/>
    <w:rsid w:val="00021F88"/>
    <w:rsid w:val="000230E2"/>
    <w:rsid w:val="00030C73"/>
    <w:rsid w:val="00035F85"/>
    <w:rsid w:val="000379A5"/>
    <w:rsid w:val="00054C3E"/>
    <w:rsid w:val="00054C7E"/>
    <w:rsid w:val="00081D4E"/>
    <w:rsid w:val="000827B0"/>
    <w:rsid w:val="0009166B"/>
    <w:rsid w:val="0009190D"/>
    <w:rsid w:val="00095DB5"/>
    <w:rsid w:val="0009646B"/>
    <w:rsid w:val="000A2643"/>
    <w:rsid w:val="000A2696"/>
    <w:rsid w:val="000A4572"/>
    <w:rsid w:val="000A5C04"/>
    <w:rsid w:val="000B5E50"/>
    <w:rsid w:val="000C0388"/>
    <w:rsid w:val="000F525F"/>
    <w:rsid w:val="00101D52"/>
    <w:rsid w:val="00116FC9"/>
    <w:rsid w:val="00120B9A"/>
    <w:rsid w:val="0012467D"/>
    <w:rsid w:val="00157018"/>
    <w:rsid w:val="001627E2"/>
    <w:rsid w:val="001675E7"/>
    <w:rsid w:val="00171750"/>
    <w:rsid w:val="00172477"/>
    <w:rsid w:val="00182369"/>
    <w:rsid w:val="001838EF"/>
    <w:rsid w:val="0019601C"/>
    <w:rsid w:val="001A70DB"/>
    <w:rsid w:val="001C6EED"/>
    <w:rsid w:val="001D70E0"/>
    <w:rsid w:val="001E65A7"/>
    <w:rsid w:val="001F0670"/>
    <w:rsid w:val="00202EF8"/>
    <w:rsid w:val="0021413E"/>
    <w:rsid w:val="0022412B"/>
    <w:rsid w:val="002249CE"/>
    <w:rsid w:val="00225C96"/>
    <w:rsid w:val="00233108"/>
    <w:rsid w:val="002457B6"/>
    <w:rsid w:val="00257E17"/>
    <w:rsid w:val="002659D6"/>
    <w:rsid w:val="00266784"/>
    <w:rsid w:val="002757A3"/>
    <w:rsid w:val="00285852"/>
    <w:rsid w:val="00294836"/>
    <w:rsid w:val="002A44DA"/>
    <w:rsid w:val="002B0FEE"/>
    <w:rsid w:val="002B5FEA"/>
    <w:rsid w:val="002D3D27"/>
    <w:rsid w:val="002F5544"/>
    <w:rsid w:val="002F5DC8"/>
    <w:rsid w:val="002F721A"/>
    <w:rsid w:val="003022E6"/>
    <w:rsid w:val="0031100D"/>
    <w:rsid w:val="003141D9"/>
    <w:rsid w:val="00321829"/>
    <w:rsid w:val="003331DC"/>
    <w:rsid w:val="00334B62"/>
    <w:rsid w:val="00334C5D"/>
    <w:rsid w:val="003841D4"/>
    <w:rsid w:val="00384AE7"/>
    <w:rsid w:val="00385F33"/>
    <w:rsid w:val="0039339F"/>
    <w:rsid w:val="00393EEC"/>
    <w:rsid w:val="0039697A"/>
    <w:rsid w:val="0041586D"/>
    <w:rsid w:val="00432562"/>
    <w:rsid w:val="00432888"/>
    <w:rsid w:val="00434DB3"/>
    <w:rsid w:val="0044140A"/>
    <w:rsid w:val="00445E8D"/>
    <w:rsid w:val="004474F9"/>
    <w:rsid w:val="004522F5"/>
    <w:rsid w:val="0045574E"/>
    <w:rsid w:val="00456346"/>
    <w:rsid w:val="00473C0A"/>
    <w:rsid w:val="0047718C"/>
    <w:rsid w:val="004855CD"/>
    <w:rsid w:val="00491902"/>
    <w:rsid w:val="00493EC5"/>
    <w:rsid w:val="00496BCB"/>
    <w:rsid w:val="004A13FD"/>
    <w:rsid w:val="004A3E9E"/>
    <w:rsid w:val="004C6645"/>
    <w:rsid w:val="004E06B4"/>
    <w:rsid w:val="004E0A54"/>
    <w:rsid w:val="004E2E80"/>
    <w:rsid w:val="004F0151"/>
    <w:rsid w:val="004F0417"/>
    <w:rsid w:val="004F0914"/>
    <w:rsid w:val="00501798"/>
    <w:rsid w:val="00507348"/>
    <w:rsid w:val="00514A7F"/>
    <w:rsid w:val="00516594"/>
    <w:rsid w:val="00542698"/>
    <w:rsid w:val="00557DBA"/>
    <w:rsid w:val="00564118"/>
    <w:rsid w:val="00564BD9"/>
    <w:rsid w:val="005733F9"/>
    <w:rsid w:val="005804EE"/>
    <w:rsid w:val="0059601F"/>
    <w:rsid w:val="005962AD"/>
    <w:rsid w:val="005A5D31"/>
    <w:rsid w:val="005B02C8"/>
    <w:rsid w:val="005B0990"/>
    <w:rsid w:val="005B7A61"/>
    <w:rsid w:val="005D0162"/>
    <w:rsid w:val="005D0699"/>
    <w:rsid w:val="005D2478"/>
    <w:rsid w:val="005D4FB4"/>
    <w:rsid w:val="005D533F"/>
    <w:rsid w:val="005D5D20"/>
    <w:rsid w:val="005E7642"/>
    <w:rsid w:val="005F682B"/>
    <w:rsid w:val="00602D64"/>
    <w:rsid w:val="006125B9"/>
    <w:rsid w:val="00613B4E"/>
    <w:rsid w:val="00630FE0"/>
    <w:rsid w:val="00641FE9"/>
    <w:rsid w:val="006470D2"/>
    <w:rsid w:val="00647463"/>
    <w:rsid w:val="00653EEF"/>
    <w:rsid w:val="00657F5C"/>
    <w:rsid w:val="00663BB9"/>
    <w:rsid w:val="00670FEA"/>
    <w:rsid w:val="0067189B"/>
    <w:rsid w:val="00677D2D"/>
    <w:rsid w:val="006906B7"/>
    <w:rsid w:val="006959C4"/>
    <w:rsid w:val="006C0BBD"/>
    <w:rsid w:val="006C4103"/>
    <w:rsid w:val="006C5174"/>
    <w:rsid w:val="006C5F75"/>
    <w:rsid w:val="006D34B5"/>
    <w:rsid w:val="006D527C"/>
    <w:rsid w:val="006E2C50"/>
    <w:rsid w:val="006E4F2C"/>
    <w:rsid w:val="006F33D1"/>
    <w:rsid w:val="0070070C"/>
    <w:rsid w:val="00714504"/>
    <w:rsid w:val="0072489B"/>
    <w:rsid w:val="007258B8"/>
    <w:rsid w:val="007305DC"/>
    <w:rsid w:val="0073288E"/>
    <w:rsid w:val="0075049E"/>
    <w:rsid w:val="007554F6"/>
    <w:rsid w:val="0076050C"/>
    <w:rsid w:val="007775C2"/>
    <w:rsid w:val="0079079E"/>
    <w:rsid w:val="00791A03"/>
    <w:rsid w:val="007A14F4"/>
    <w:rsid w:val="007B39E7"/>
    <w:rsid w:val="007C0232"/>
    <w:rsid w:val="007C02F0"/>
    <w:rsid w:val="007C09D1"/>
    <w:rsid w:val="007C38C8"/>
    <w:rsid w:val="007C7428"/>
    <w:rsid w:val="007D348F"/>
    <w:rsid w:val="007E2C86"/>
    <w:rsid w:val="007E423A"/>
    <w:rsid w:val="007F660E"/>
    <w:rsid w:val="007F7929"/>
    <w:rsid w:val="0080044A"/>
    <w:rsid w:val="00811E3E"/>
    <w:rsid w:val="008123A1"/>
    <w:rsid w:val="008138CA"/>
    <w:rsid w:val="00815CB6"/>
    <w:rsid w:val="00831F09"/>
    <w:rsid w:val="00857435"/>
    <w:rsid w:val="0087751F"/>
    <w:rsid w:val="00885E92"/>
    <w:rsid w:val="008A1962"/>
    <w:rsid w:val="008A611B"/>
    <w:rsid w:val="008B4E96"/>
    <w:rsid w:val="008C7D35"/>
    <w:rsid w:val="008D312A"/>
    <w:rsid w:val="008E01C7"/>
    <w:rsid w:val="008F7A15"/>
    <w:rsid w:val="009078D6"/>
    <w:rsid w:val="009125E1"/>
    <w:rsid w:val="0091382E"/>
    <w:rsid w:val="00930FA0"/>
    <w:rsid w:val="00943A2D"/>
    <w:rsid w:val="00961055"/>
    <w:rsid w:val="009659FD"/>
    <w:rsid w:val="00971497"/>
    <w:rsid w:val="00972559"/>
    <w:rsid w:val="009821E9"/>
    <w:rsid w:val="00997E51"/>
    <w:rsid w:val="009A4F63"/>
    <w:rsid w:val="009B0308"/>
    <w:rsid w:val="009B065F"/>
    <w:rsid w:val="009B2960"/>
    <w:rsid w:val="009B7A6D"/>
    <w:rsid w:val="009C58D2"/>
    <w:rsid w:val="009D2990"/>
    <w:rsid w:val="009E10DE"/>
    <w:rsid w:val="009E1A8A"/>
    <w:rsid w:val="009E50E3"/>
    <w:rsid w:val="00A036FB"/>
    <w:rsid w:val="00A214BC"/>
    <w:rsid w:val="00A60C75"/>
    <w:rsid w:val="00A61671"/>
    <w:rsid w:val="00A64420"/>
    <w:rsid w:val="00A65295"/>
    <w:rsid w:val="00A826D6"/>
    <w:rsid w:val="00A96551"/>
    <w:rsid w:val="00AA1B65"/>
    <w:rsid w:val="00AA52A1"/>
    <w:rsid w:val="00AB4B21"/>
    <w:rsid w:val="00AC5CD9"/>
    <w:rsid w:val="00AC7DCB"/>
    <w:rsid w:val="00AD5526"/>
    <w:rsid w:val="00AD711F"/>
    <w:rsid w:val="00AE0E8B"/>
    <w:rsid w:val="00AF50CA"/>
    <w:rsid w:val="00AF5430"/>
    <w:rsid w:val="00B07F7C"/>
    <w:rsid w:val="00B2614C"/>
    <w:rsid w:val="00B33281"/>
    <w:rsid w:val="00B35AB4"/>
    <w:rsid w:val="00B35CFC"/>
    <w:rsid w:val="00B37732"/>
    <w:rsid w:val="00B37C0D"/>
    <w:rsid w:val="00B44538"/>
    <w:rsid w:val="00B5143D"/>
    <w:rsid w:val="00B53D41"/>
    <w:rsid w:val="00B60E3F"/>
    <w:rsid w:val="00B6677D"/>
    <w:rsid w:val="00B74D10"/>
    <w:rsid w:val="00B915AE"/>
    <w:rsid w:val="00B96C9B"/>
    <w:rsid w:val="00BB7853"/>
    <w:rsid w:val="00BC39A9"/>
    <w:rsid w:val="00BC3C03"/>
    <w:rsid w:val="00BC3FD1"/>
    <w:rsid w:val="00BC598E"/>
    <w:rsid w:val="00BD6625"/>
    <w:rsid w:val="00BE54B4"/>
    <w:rsid w:val="00BF1E67"/>
    <w:rsid w:val="00BF5887"/>
    <w:rsid w:val="00BF6B3F"/>
    <w:rsid w:val="00C07468"/>
    <w:rsid w:val="00C112D8"/>
    <w:rsid w:val="00C201CC"/>
    <w:rsid w:val="00C206CB"/>
    <w:rsid w:val="00C372F6"/>
    <w:rsid w:val="00C424C3"/>
    <w:rsid w:val="00C81C88"/>
    <w:rsid w:val="00C854D1"/>
    <w:rsid w:val="00CB17A1"/>
    <w:rsid w:val="00CB3D83"/>
    <w:rsid w:val="00CB6495"/>
    <w:rsid w:val="00CB760C"/>
    <w:rsid w:val="00CC6113"/>
    <w:rsid w:val="00CD2E8E"/>
    <w:rsid w:val="00CD5384"/>
    <w:rsid w:val="00CE134C"/>
    <w:rsid w:val="00CE7557"/>
    <w:rsid w:val="00CF26D4"/>
    <w:rsid w:val="00CF5F57"/>
    <w:rsid w:val="00D02C52"/>
    <w:rsid w:val="00D057CA"/>
    <w:rsid w:val="00D11466"/>
    <w:rsid w:val="00D139C8"/>
    <w:rsid w:val="00D41124"/>
    <w:rsid w:val="00D43EE5"/>
    <w:rsid w:val="00D577B0"/>
    <w:rsid w:val="00D618DC"/>
    <w:rsid w:val="00D622BE"/>
    <w:rsid w:val="00D64E66"/>
    <w:rsid w:val="00D67591"/>
    <w:rsid w:val="00D70A15"/>
    <w:rsid w:val="00D84D5A"/>
    <w:rsid w:val="00D904D0"/>
    <w:rsid w:val="00DA39DD"/>
    <w:rsid w:val="00DB5E2D"/>
    <w:rsid w:val="00DC0C28"/>
    <w:rsid w:val="00DD22E8"/>
    <w:rsid w:val="00DD7799"/>
    <w:rsid w:val="00E258BF"/>
    <w:rsid w:val="00E337C7"/>
    <w:rsid w:val="00E34006"/>
    <w:rsid w:val="00E41E4B"/>
    <w:rsid w:val="00E571AE"/>
    <w:rsid w:val="00E622CC"/>
    <w:rsid w:val="00E77D73"/>
    <w:rsid w:val="00EA1D32"/>
    <w:rsid w:val="00EA4A8A"/>
    <w:rsid w:val="00EA6B77"/>
    <w:rsid w:val="00EB310F"/>
    <w:rsid w:val="00EC03BA"/>
    <w:rsid w:val="00EC5A73"/>
    <w:rsid w:val="00EC74A1"/>
    <w:rsid w:val="00ED303A"/>
    <w:rsid w:val="00ED7131"/>
    <w:rsid w:val="00ED7D2C"/>
    <w:rsid w:val="00EE4AF5"/>
    <w:rsid w:val="00EE7986"/>
    <w:rsid w:val="00EF5DA7"/>
    <w:rsid w:val="00F16364"/>
    <w:rsid w:val="00F52629"/>
    <w:rsid w:val="00F60F68"/>
    <w:rsid w:val="00F71B09"/>
    <w:rsid w:val="00F93251"/>
    <w:rsid w:val="00FA1851"/>
    <w:rsid w:val="00FB4FA3"/>
    <w:rsid w:val="00FD0826"/>
    <w:rsid w:val="00FD6CD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ms Rmn" w:eastAsia="Times New Roman" w:hAnsi="Tms Rm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2696"/>
    <w:rPr>
      <w:rFonts w:asciiTheme="minorHAnsi" w:hAnsiTheme="minorHAnsi"/>
      <w:sz w:val="22"/>
      <w:lang w:eastAsia="de-DE"/>
    </w:rPr>
  </w:style>
  <w:style w:type="paragraph" w:styleId="berschrift1">
    <w:name w:val="heading 1"/>
    <w:next w:val="Textkrper"/>
    <w:qFormat/>
    <w:rsid w:val="000A2696"/>
    <w:pPr>
      <w:numPr>
        <w:numId w:val="25"/>
      </w:numPr>
      <w:tabs>
        <w:tab w:val="clear" w:pos="0"/>
        <w:tab w:val="left" w:pos="567"/>
      </w:tabs>
      <w:spacing w:before="240" w:after="240"/>
      <w:outlineLvl w:val="0"/>
    </w:pPr>
    <w:rPr>
      <w:rFonts w:asciiTheme="minorHAnsi" w:hAnsiTheme="minorHAnsi"/>
      <w:b/>
      <w:noProof/>
      <w:sz w:val="28"/>
      <w:lang w:eastAsia="de-DE"/>
    </w:rPr>
  </w:style>
  <w:style w:type="paragraph" w:styleId="berschrift2">
    <w:name w:val="heading 2"/>
    <w:basedOn w:val="berschrift1"/>
    <w:next w:val="Textkrper"/>
    <w:qFormat/>
    <w:rsid w:val="000A2696"/>
    <w:pPr>
      <w:numPr>
        <w:ilvl w:val="1"/>
      </w:numPr>
      <w:tabs>
        <w:tab w:val="clear" w:pos="0"/>
      </w:tabs>
      <w:spacing w:before="120" w:after="120"/>
      <w:outlineLvl w:val="1"/>
    </w:pPr>
    <w:rPr>
      <w:sz w:val="24"/>
    </w:rPr>
  </w:style>
  <w:style w:type="paragraph" w:styleId="berschrift3">
    <w:name w:val="heading 3"/>
    <w:basedOn w:val="berschrift1"/>
    <w:next w:val="Textkrper"/>
    <w:qFormat/>
    <w:rsid w:val="000A2696"/>
    <w:pPr>
      <w:numPr>
        <w:ilvl w:val="2"/>
      </w:numPr>
      <w:spacing w:before="120" w:after="120"/>
      <w:outlineLvl w:val="2"/>
    </w:pPr>
    <w:rPr>
      <w:b w:val="0"/>
      <w:sz w:val="22"/>
    </w:rPr>
  </w:style>
  <w:style w:type="paragraph" w:styleId="berschrift4">
    <w:name w:val="heading 4"/>
    <w:basedOn w:val="Standard"/>
    <w:next w:val="Textkrper"/>
    <w:qFormat/>
    <w:rsid w:val="007D348F"/>
    <w:pPr>
      <w:numPr>
        <w:ilvl w:val="3"/>
        <w:numId w:val="25"/>
      </w:numPr>
      <w:spacing w:before="120"/>
      <w:outlineLvl w:val="3"/>
    </w:pPr>
  </w:style>
  <w:style w:type="paragraph" w:styleId="berschrift5">
    <w:name w:val="heading 5"/>
    <w:basedOn w:val="Standard"/>
    <w:next w:val="Textkrper"/>
    <w:qFormat/>
    <w:rsid w:val="007D348F"/>
    <w:pPr>
      <w:numPr>
        <w:ilvl w:val="4"/>
        <w:numId w:val="25"/>
      </w:numPr>
      <w:spacing w:before="60"/>
      <w:outlineLvl w:val="4"/>
    </w:pPr>
  </w:style>
  <w:style w:type="paragraph" w:styleId="berschrift6">
    <w:name w:val="heading 6"/>
    <w:basedOn w:val="Standard"/>
    <w:next w:val="Textkrper"/>
    <w:qFormat/>
    <w:rsid w:val="007D348F"/>
    <w:pPr>
      <w:numPr>
        <w:ilvl w:val="5"/>
        <w:numId w:val="25"/>
      </w:numPr>
      <w:spacing w:before="60"/>
      <w:outlineLvl w:val="5"/>
    </w:pPr>
  </w:style>
  <w:style w:type="paragraph" w:styleId="berschrift7">
    <w:name w:val="heading 7"/>
    <w:basedOn w:val="Standard"/>
    <w:next w:val="Standard"/>
    <w:qFormat/>
    <w:rsid w:val="009125E1"/>
    <w:pPr>
      <w:numPr>
        <w:ilvl w:val="6"/>
        <w:numId w:val="25"/>
      </w:numPr>
      <w:outlineLvl w:val="6"/>
    </w:pPr>
    <w:rPr>
      <w:i/>
      <w:sz w:val="20"/>
    </w:rPr>
  </w:style>
  <w:style w:type="paragraph" w:styleId="berschrift8">
    <w:name w:val="heading 8"/>
    <w:basedOn w:val="Standard"/>
    <w:next w:val="Standard"/>
    <w:qFormat/>
    <w:rsid w:val="009125E1"/>
    <w:pPr>
      <w:numPr>
        <w:ilvl w:val="7"/>
        <w:numId w:val="25"/>
      </w:numPr>
      <w:outlineLvl w:val="7"/>
    </w:pPr>
    <w:rPr>
      <w:i/>
      <w:sz w:val="20"/>
    </w:rPr>
  </w:style>
  <w:style w:type="paragraph" w:styleId="berschrift9">
    <w:name w:val="heading 9"/>
    <w:basedOn w:val="Standard"/>
    <w:next w:val="Standard"/>
    <w:qFormat/>
    <w:rsid w:val="009125E1"/>
    <w:pPr>
      <w:numPr>
        <w:ilvl w:val="8"/>
        <w:numId w:val="25"/>
      </w:numPr>
      <w:outlineLvl w:val="8"/>
    </w:pPr>
    <w:rPr>
      <w:i/>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rsid w:val="007F7929"/>
    <w:pPr>
      <w:tabs>
        <w:tab w:val="center" w:pos="4320"/>
        <w:tab w:val="right" w:pos="8640"/>
      </w:tabs>
      <w:jc w:val="right"/>
    </w:pPr>
    <w:rPr>
      <w:i/>
      <w:iCs/>
      <w:color w:val="293C55"/>
      <w:sz w:val="17"/>
    </w:rPr>
  </w:style>
  <w:style w:type="paragraph" w:styleId="Kopfzeile">
    <w:name w:val="header"/>
    <w:basedOn w:val="Standard"/>
    <w:rsid w:val="004855CD"/>
    <w:pPr>
      <w:tabs>
        <w:tab w:val="center" w:pos="4320"/>
        <w:tab w:val="right" w:pos="8640"/>
      </w:tabs>
    </w:pPr>
  </w:style>
  <w:style w:type="character" w:styleId="Funotenzeichen">
    <w:name w:val="footnote reference"/>
    <w:basedOn w:val="Absatz-Standardschriftart"/>
    <w:semiHidden/>
    <w:rsid w:val="004855CD"/>
    <w:rPr>
      <w:position w:val="6"/>
      <w:sz w:val="16"/>
    </w:rPr>
  </w:style>
  <w:style w:type="paragraph" w:styleId="Funotentext">
    <w:name w:val="footnote text"/>
    <w:basedOn w:val="Standard"/>
    <w:semiHidden/>
    <w:rsid w:val="004855CD"/>
    <w:rPr>
      <w:sz w:val="20"/>
    </w:rPr>
  </w:style>
  <w:style w:type="paragraph" w:styleId="Verzeichnis1">
    <w:name w:val="toc 1"/>
    <w:basedOn w:val="Standard"/>
    <w:next w:val="Standard"/>
    <w:uiPriority w:val="39"/>
    <w:rsid w:val="009659FD"/>
    <w:pPr>
      <w:spacing w:before="120" w:after="120"/>
    </w:pPr>
    <w:rPr>
      <w:b/>
      <w:bCs/>
      <w:caps/>
    </w:rPr>
  </w:style>
  <w:style w:type="paragraph" w:styleId="Verzeichnis2">
    <w:name w:val="toc 2"/>
    <w:basedOn w:val="Standard"/>
    <w:next w:val="Standard"/>
    <w:uiPriority w:val="39"/>
    <w:rsid w:val="004855CD"/>
    <w:pPr>
      <w:ind w:left="200"/>
    </w:pPr>
    <w:rPr>
      <w:rFonts w:ascii="Times New Roman" w:hAnsi="Times New Roman"/>
      <w:smallCaps/>
    </w:rPr>
  </w:style>
  <w:style w:type="paragraph" w:styleId="Verzeichnis3">
    <w:name w:val="toc 3"/>
    <w:basedOn w:val="Standard"/>
    <w:next w:val="Standard"/>
    <w:uiPriority w:val="39"/>
    <w:rsid w:val="004855CD"/>
    <w:pPr>
      <w:ind w:left="400"/>
    </w:pPr>
    <w:rPr>
      <w:rFonts w:ascii="Times New Roman" w:hAnsi="Times New Roman"/>
      <w:i/>
      <w:iCs/>
    </w:rPr>
  </w:style>
  <w:style w:type="paragraph" w:styleId="Verzeichnis4">
    <w:name w:val="toc 4"/>
    <w:basedOn w:val="Standard"/>
    <w:next w:val="Standard"/>
    <w:semiHidden/>
    <w:rsid w:val="004855CD"/>
    <w:pPr>
      <w:ind w:left="600"/>
    </w:pPr>
    <w:rPr>
      <w:rFonts w:ascii="Times New Roman" w:hAnsi="Times New Roman"/>
      <w:sz w:val="18"/>
      <w:szCs w:val="18"/>
    </w:rPr>
  </w:style>
  <w:style w:type="paragraph" w:styleId="Verzeichnis5">
    <w:name w:val="toc 5"/>
    <w:basedOn w:val="Standard"/>
    <w:next w:val="Standard"/>
    <w:semiHidden/>
    <w:rsid w:val="004855CD"/>
    <w:pPr>
      <w:ind w:left="800"/>
    </w:pPr>
    <w:rPr>
      <w:rFonts w:ascii="Times New Roman" w:hAnsi="Times New Roman"/>
      <w:sz w:val="18"/>
      <w:szCs w:val="18"/>
    </w:rPr>
  </w:style>
  <w:style w:type="paragraph" w:styleId="Verzeichnis6">
    <w:name w:val="toc 6"/>
    <w:basedOn w:val="Standard"/>
    <w:next w:val="Standard"/>
    <w:semiHidden/>
    <w:rsid w:val="004855CD"/>
    <w:pPr>
      <w:ind w:left="1000"/>
    </w:pPr>
    <w:rPr>
      <w:rFonts w:ascii="Times New Roman" w:hAnsi="Times New Roman"/>
      <w:sz w:val="18"/>
      <w:szCs w:val="18"/>
    </w:rPr>
  </w:style>
  <w:style w:type="paragraph" w:styleId="Verzeichnis7">
    <w:name w:val="toc 7"/>
    <w:basedOn w:val="Standard"/>
    <w:next w:val="Standard"/>
    <w:semiHidden/>
    <w:rsid w:val="004855CD"/>
    <w:pPr>
      <w:ind w:left="1200"/>
    </w:pPr>
    <w:rPr>
      <w:rFonts w:ascii="Times New Roman" w:hAnsi="Times New Roman"/>
      <w:sz w:val="18"/>
      <w:szCs w:val="18"/>
    </w:rPr>
  </w:style>
  <w:style w:type="paragraph" w:styleId="Verzeichnis8">
    <w:name w:val="toc 8"/>
    <w:basedOn w:val="Standard"/>
    <w:next w:val="Standard"/>
    <w:semiHidden/>
    <w:rsid w:val="004855CD"/>
    <w:pPr>
      <w:ind w:left="1400"/>
    </w:pPr>
    <w:rPr>
      <w:rFonts w:ascii="Times New Roman" w:hAnsi="Times New Roman"/>
      <w:sz w:val="18"/>
      <w:szCs w:val="18"/>
    </w:rPr>
  </w:style>
  <w:style w:type="paragraph" w:styleId="Verzeichnis9">
    <w:name w:val="toc 9"/>
    <w:basedOn w:val="Standard"/>
    <w:next w:val="Standard"/>
    <w:semiHidden/>
    <w:rsid w:val="004855CD"/>
    <w:pPr>
      <w:ind w:left="1600"/>
    </w:pPr>
    <w:rPr>
      <w:rFonts w:ascii="Times New Roman" w:hAnsi="Times New Roman"/>
      <w:sz w:val="18"/>
      <w:szCs w:val="18"/>
    </w:rPr>
  </w:style>
  <w:style w:type="paragraph" w:styleId="Index1">
    <w:name w:val="index 1"/>
    <w:basedOn w:val="Standard"/>
    <w:next w:val="Standard"/>
    <w:semiHidden/>
    <w:rsid w:val="004855CD"/>
    <w:pPr>
      <w:tabs>
        <w:tab w:val="right" w:pos="9749"/>
      </w:tabs>
      <w:ind w:left="240" w:hanging="240"/>
    </w:pPr>
    <w:rPr>
      <w:rFonts w:ascii="Times New Roman" w:hAnsi="Times New Roman"/>
      <w:sz w:val="18"/>
    </w:rPr>
  </w:style>
  <w:style w:type="paragraph" w:styleId="Index2">
    <w:name w:val="index 2"/>
    <w:basedOn w:val="Standard"/>
    <w:next w:val="Standard"/>
    <w:semiHidden/>
    <w:rsid w:val="004855CD"/>
    <w:pPr>
      <w:tabs>
        <w:tab w:val="right" w:pos="9749"/>
      </w:tabs>
      <w:ind w:left="480" w:hanging="240"/>
    </w:pPr>
    <w:rPr>
      <w:rFonts w:ascii="Times New Roman" w:hAnsi="Times New Roman"/>
      <w:sz w:val="18"/>
    </w:rPr>
  </w:style>
  <w:style w:type="paragraph" w:styleId="Index3">
    <w:name w:val="index 3"/>
    <w:basedOn w:val="Standard"/>
    <w:next w:val="Standard"/>
    <w:semiHidden/>
    <w:rsid w:val="004855CD"/>
    <w:pPr>
      <w:tabs>
        <w:tab w:val="right" w:pos="9749"/>
      </w:tabs>
      <w:ind w:left="720" w:hanging="240"/>
    </w:pPr>
    <w:rPr>
      <w:rFonts w:ascii="Times New Roman" w:hAnsi="Times New Roman"/>
      <w:sz w:val="18"/>
    </w:rPr>
  </w:style>
  <w:style w:type="paragraph" w:styleId="Index4">
    <w:name w:val="index 4"/>
    <w:basedOn w:val="Standard"/>
    <w:next w:val="Standard"/>
    <w:semiHidden/>
    <w:rsid w:val="004855CD"/>
    <w:pPr>
      <w:tabs>
        <w:tab w:val="right" w:pos="9749"/>
      </w:tabs>
      <w:ind w:left="960" w:hanging="240"/>
    </w:pPr>
    <w:rPr>
      <w:rFonts w:ascii="Times New Roman" w:hAnsi="Times New Roman"/>
      <w:sz w:val="18"/>
    </w:rPr>
  </w:style>
  <w:style w:type="paragraph" w:styleId="Index5">
    <w:name w:val="index 5"/>
    <w:basedOn w:val="Standard"/>
    <w:next w:val="Standard"/>
    <w:semiHidden/>
    <w:rsid w:val="004855CD"/>
    <w:pPr>
      <w:tabs>
        <w:tab w:val="right" w:pos="9749"/>
      </w:tabs>
      <w:ind w:left="1200" w:hanging="240"/>
    </w:pPr>
    <w:rPr>
      <w:rFonts w:ascii="Times New Roman" w:hAnsi="Times New Roman"/>
      <w:sz w:val="18"/>
    </w:rPr>
  </w:style>
  <w:style w:type="paragraph" w:styleId="Index6">
    <w:name w:val="index 6"/>
    <w:basedOn w:val="Standard"/>
    <w:next w:val="Standard"/>
    <w:semiHidden/>
    <w:rsid w:val="004855CD"/>
    <w:pPr>
      <w:tabs>
        <w:tab w:val="right" w:pos="9749"/>
      </w:tabs>
      <w:ind w:left="1440" w:hanging="240"/>
    </w:pPr>
    <w:rPr>
      <w:rFonts w:ascii="Times New Roman" w:hAnsi="Times New Roman"/>
      <w:sz w:val="18"/>
    </w:rPr>
  </w:style>
  <w:style w:type="paragraph" w:styleId="Index7">
    <w:name w:val="index 7"/>
    <w:basedOn w:val="Standard"/>
    <w:next w:val="Standard"/>
    <w:semiHidden/>
    <w:rsid w:val="004855CD"/>
    <w:pPr>
      <w:tabs>
        <w:tab w:val="right" w:pos="9749"/>
      </w:tabs>
      <w:ind w:left="1680" w:hanging="240"/>
    </w:pPr>
    <w:rPr>
      <w:rFonts w:ascii="Times New Roman" w:hAnsi="Times New Roman"/>
      <w:sz w:val="18"/>
    </w:rPr>
  </w:style>
  <w:style w:type="paragraph" w:styleId="Index8">
    <w:name w:val="index 8"/>
    <w:basedOn w:val="Standard"/>
    <w:next w:val="Standard"/>
    <w:semiHidden/>
    <w:rsid w:val="004855CD"/>
    <w:pPr>
      <w:tabs>
        <w:tab w:val="right" w:pos="9749"/>
      </w:tabs>
      <w:ind w:left="1920" w:hanging="240"/>
    </w:pPr>
    <w:rPr>
      <w:rFonts w:ascii="Times New Roman" w:hAnsi="Times New Roman"/>
      <w:sz w:val="18"/>
    </w:rPr>
  </w:style>
  <w:style w:type="paragraph" w:styleId="Index9">
    <w:name w:val="index 9"/>
    <w:basedOn w:val="Standard"/>
    <w:next w:val="Standard"/>
    <w:semiHidden/>
    <w:rsid w:val="004855CD"/>
    <w:pPr>
      <w:tabs>
        <w:tab w:val="right" w:pos="9749"/>
      </w:tabs>
      <w:ind w:left="2160" w:hanging="240"/>
    </w:pPr>
    <w:rPr>
      <w:rFonts w:ascii="Times New Roman" w:hAnsi="Times New Roman"/>
      <w:sz w:val="18"/>
    </w:rPr>
  </w:style>
  <w:style w:type="character" w:styleId="Seitenzahl">
    <w:name w:val="page number"/>
    <w:basedOn w:val="Absatz-Standardschriftart"/>
    <w:rsid w:val="00ED7D2C"/>
    <w:rPr>
      <w:rFonts w:ascii="Arial" w:hAnsi="Arial"/>
      <w:sz w:val="16"/>
    </w:rPr>
  </w:style>
  <w:style w:type="paragraph" w:styleId="Indexberschrift">
    <w:name w:val="index heading"/>
    <w:basedOn w:val="Standard"/>
    <w:next w:val="Index1"/>
    <w:semiHidden/>
    <w:rsid w:val="004855CD"/>
    <w:pPr>
      <w:spacing w:before="240" w:after="120"/>
      <w:jc w:val="center"/>
    </w:pPr>
    <w:rPr>
      <w:rFonts w:ascii="Times New Roman" w:hAnsi="Times New Roman"/>
      <w:b/>
      <w:sz w:val="26"/>
    </w:rPr>
  </w:style>
  <w:style w:type="paragraph" w:styleId="Beschriftung">
    <w:name w:val="caption"/>
    <w:basedOn w:val="Standard"/>
    <w:next w:val="Standard"/>
    <w:qFormat/>
    <w:rsid w:val="004855CD"/>
    <w:pPr>
      <w:tabs>
        <w:tab w:val="left" w:pos="864"/>
      </w:tabs>
      <w:spacing w:before="120" w:after="240"/>
      <w:ind w:left="1984" w:hanging="1406"/>
    </w:pPr>
    <w:rPr>
      <w:b/>
      <w:sz w:val="20"/>
      <w:lang w:val="de-DE"/>
    </w:rPr>
  </w:style>
  <w:style w:type="paragraph" w:customStyle="1" w:styleId="Tabellentext">
    <w:name w:val="Tabellentext"/>
    <w:basedOn w:val="Standard"/>
    <w:rsid w:val="00ED7D2C"/>
    <w:pPr>
      <w:tabs>
        <w:tab w:val="left" w:pos="864"/>
      </w:tabs>
      <w:spacing w:before="40" w:after="80"/>
      <w:ind w:left="113"/>
    </w:pPr>
  </w:style>
  <w:style w:type="paragraph" w:styleId="Aufzhlungszeichen">
    <w:name w:val="List Bullet"/>
    <w:basedOn w:val="Standard"/>
    <w:rsid w:val="004855CD"/>
    <w:pPr>
      <w:ind w:left="283" w:hanging="283"/>
    </w:pPr>
  </w:style>
  <w:style w:type="paragraph" w:styleId="Dokumentstruktur">
    <w:name w:val="Document Map"/>
    <w:basedOn w:val="Standard"/>
    <w:semiHidden/>
    <w:rsid w:val="004855CD"/>
    <w:pPr>
      <w:shd w:val="clear" w:color="auto" w:fill="000080"/>
    </w:pPr>
    <w:rPr>
      <w:rFonts w:ascii="Tahoma" w:hAnsi="Tahoma"/>
    </w:rPr>
  </w:style>
  <w:style w:type="paragraph" w:styleId="Textkrper-Zeileneinzug">
    <w:name w:val="Body Text Indent"/>
    <w:basedOn w:val="Standard"/>
    <w:rsid w:val="004855CD"/>
    <w:pPr>
      <w:ind w:left="709"/>
    </w:pPr>
  </w:style>
  <w:style w:type="character" w:styleId="Hyperlink">
    <w:name w:val="Hyperlink"/>
    <w:basedOn w:val="Absatz-Standardschriftart"/>
    <w:uiPriority w:val="99"/>
    <w:rsid w:val="000A2696"/>
    <w:rPr>
      <w:rFonts w:asciiTheme="minorHAnsi" w:hAnsiTheme="minorHAnsi"/>
      <w:color w:val="0000FF"/>
      <w:sz w:val="20"/>
      <w:szCs w:val="20"/>
      <w:u w:val="single"/>
    </w:rPr>
  </w:style>
  <w:style w:type="paragraph" w:styleId="Sprechblasentext">
    <w:name w:val="Balloon Text"/>
    <w:basedOn w:val="Standard"/>
    <w:semiHidden/>
    <w:rsid w:val="00507348"/>
    <w:rPr>
      <w:rFonts w:ascii="Tahoma" w:hAnsi="Tahoma" w:cs="Tahoma"/>
      <w:sz w:val="16"/>
      <w:szCs w:val="16"/>
    </w:rPr>
  </w:style>
  <w:style w:type="paragraph" w:styleId="Textkrper">
    <w:name w:val="Body Text"/>
    <w:basedOn w:val="Standard"/>
    <w:link w:val="TextkrperZchn"/>
    <w:rsid w:val="004855CD"/>
    <w:pPr>
      <w:spacing w:after="120"/>
    </w:pPr>
  </w:style>
  <w:style w:type="paragraph" w:customStyle="1" w:styleId="Dokumentyp">
    <w:name w:val="Dokumentyp"/>
    <w:basedOn w:val="Textkrper"/>
    <w:link w:val="DokumentypZchn"/>
    <w:rsid w:val="007E423A"/>
    <w:pPr>
      <w:tabs>
        <w:tab w:val="left" w:pos="2552"/>
      </w:tabs>
      <w:spacing w:before="240"/>
      <w:ind w:left="2552" w:hanging="2552"/>
      <w:jc w:val="center"/>
    </w:pPr>
    <w:rPr>
      <w:sz w:val="32"/>
      <w:szCs w:val="40"/>
    </w:rPr>
  </w:style>
  <w:style w:type="paragraph" w:customStyle="1" w:styleId="Formatvorlageberschrift3Nach3pt">
    <w:name w:val="Formatvorlage Überschrift 3 + Nach:  3 pt"/>
    <w:basedOn w:val="Standard"/>
    <w:rsid w:val="00B35AB4"/>
  </w:style>
  <w:style w:type="paragraph" w:styleId="Titel">
    <w:name w:val="Title"/>
    <w:aliases w:val="Titel Bold"/>
    <w:basedOn w:val="Standard"/>
    <w:next w:val="Textkrper"/>
    <w:qFormat/>
    <w:rsid w:val="007E423A"/>
    <w:pPr>
      <w:spacing w:before="240" w:after="240"/>
      <w:jc w:val="center"/>
      <w:outlineLvl w:val="0"/>
    </w:pPr>
    <w:rPr>
      <w:rFonts w:cs="Arial"/>
      <w:b/>
      <w:bCs/>
      <w:kern w:val="28"/>
      <w:sz w:val="32"/>
      <w:szCs w:val="32"/>
    </w:rPr>
  </w:style>
  <w:style w:type="paragraph" w:customStyle="1" w:styleId="Inhaltsverzeichnis">
    <w:name w:val="Inhaltsverzeichnis"/>
    <w:basedOn w:val="Standard"/>
    <w:rsid w:val="009659FD"/>
    <w:pPr>
      <w:spacing w:before="240" w:after="120"/>
    </w:pPr>
    <w:rPr>
      <w:b/>
      <w:sz w:val="24"/>
      <w:szCs w:val="24"/>
    </w:rPr>
  </w:style>
  <w:style w:type="table" w:styleId="Tabellenraster">
    <w:name w:val="Table Grid"/>
    <w:basedOn w:val="NormaleTabelle"/>
    <w:rsid w:val="00BF1E6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Light">
    <w:name w:val="Titel Light"/>
    <w:basedOn w:val="Dokumentyp"/>
    <w:link w:val="TitelLightZchn"/>
    <w:qFormat/>
    <w:rsid w:val="00EB310F"/>
    <w:rPr>
      <w:lang w:val="en-US"/>
    </w:rPr>
  </w:style>
  <w:style w:type="character" w:customStyle="1" w:styleId="TextkrperZchn">
    <w:name w:val="Textkörper Zchn"/>
    <w:basedOn w:val="Absatz-Standardschriftart"/>
    <w:link w:val="Textkrper"/>
    <w:rsid w:val="00EB310F"/>
    <w:rPr>
      <w:rFonts w:asciiTheme="minorHAnsi" w:hAnsiTheme="minorHAnsi"/>
      <w:sz w:val="22"/>
      <w:lang w:eastAsia="de-DE"/>
    </w:rPr>
  </w:style>
  <w:style w:type="character" w:customStyle="1" w:styleId="DokumentypZchn">
    <w:name w:val="Dokumentyp Zchn"/>
    <w:basedOn w:val="TextkrperZchn"/>
    <w:link w:val="Dokumentyp"/>
    <w:rsid w:val="00EB310F"/>
    <w:rPr>
      <w:rFonts w:asciiTheme="minorHAnsi" w:hAnsiTheme="minorHAnsi"/>
      <w:sz w:val="32"/>
      <w:szCs w:val="40"/>
      <w:lang w:eastAsia="de-DE"/>
    </w:rPr>
  </w:style>
  <w:style w:type="character" w:customStyle="1" w:styleId="TitelLightZchn">
    <w:name w:val="Titel Light Zchn"/>
    <w:basedOn w:val="DokumentypZchn"/>
    <w:link w:val="TitelLight"/>
    <w:rsid w:val="00EB310F"/>
    <w:rPr>
      <w:rFonts w:asciiTheme="minorHAnsi" w:hAnsiTheme="minorHAnsi"/>
      <w:sz w:val="32"/>
      <w:szCs w:val="40"/>
      <w:lang w:val="en-US" w:eastAsia="de-DE"/>
    </w:rPr>
  </w:style>
  <w:style w:type="paragraph" w:styleId="StandardWeb">
    <w:name w:val="Normal (Web)"/>
    <w:basedOn w:val="Standard"/>
    <w:uiPriority w:val="99"/>
    <w:semiHidden/>
    <w:unhideWhenUsed/>
    <w:rsid w:val="00C372F6"/>
    <w:pPr>
      <w:spacing w:before="100" w:beforeAutospacing="1" w:after="100" w:afterAutospacing="1"/>
    </w:pPr>
    <w:rPr>
      <w:rFonts w:ascii="Times New Roman" w:eastAsiaTheme="minorEastAsia" w:hAnsi="Times New Roman"/>
      <w:sz w:val="24"/>
      <w:szCs w:val="24"/>
      <w:lang w:eastAsia="de-CH"/>
    </w:rPr>
  </w:style>
  <w:style w:type="paragraph" w:styleId="Listenabsatz">
    <w:name w:val="List Paragraph"/>
    <w:basedOn w:val="Standard"/>
    <w:uiPriority w:val="34"/>
    <w:qFormat/>
    <w:rsid w:val="00014AA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ms Rmn" w:eastAsia="Times New Roman" w:hAnsi="Tms Rm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2696"/>
    <w:rPr>
      <w:rFonts w:asciiTheme="minorHAnsi" w:hAnsiTheme="minorHAnsi"/>
      <w:sz w:val="22"/>
      <w:lang w:eastAsia="de-DE"/>
    </w:rPr>
  </w:style>
  <w:style w:type="paragraph" w:styleId="berschrift1">
    <w:name w:val="heading 1"/>
    <w:next w:val="Textkrper"/>
    <w:qFormat/>
    <w:rsid w:val="000A2696"/>
    <w:pPr>
      <w:numPr>
        <w:numId w:val="25"/>
      </w:numPr>
      <w:tabs>
        <w:tab w:val="clear" w:pos="0"/>
        <w:tab w:val="left" w:pos="567"/>
      </w:tabs>
      <w:spacing w:before="240" w:after="240"/>
      <w:outlineLvl w:val="0"/>
    </w:pPr>
    <w:rPr>
      <w:rFonts w:asciiTheme="minorHAnsi" w:hAnsiTheme="minorHAnsi"/>
      <w:b/>
      <w:noProof/>
      <w:sz w:val="28"/>
      <w:lang w:eastAsia="de-DE"/>
    </w:rPr>
  </w:style>
  <w:style w:type="paragraph" w:styleId="berschrift2">
    <w:name w:val="heading 2"/>
    <w:basedOn w:val="berschrift1"/>
    <w:next w:val="Textkrper"/>
    <w:qFormat/>
    <w:rsid w:val="000A2696"/>
    <w:pPr>
      <w:numPr>
        <w:ilvl w:val="1"/>
      </w:numPr>
      <w:tabs>
        <w:tab w:val="clear" w:pos="0"/>
      </w:tabs>
      <w:spacing w:before="120" w:after="120"/>
      <w:outlineLvl w:val="1"/>
    </w:pPr>
    <w:rPr>
      <w:sz w:val="24"/>
    </w:rPr>
  </w:style>
  <w:style w:type="paragraph" w:styleId="berschrift3">
    <w:name w:val="heading 3"/>
    <w:basedOn w:val="berschrift1"/>
    <w:next w:val="Textkrper"/>
    <w:qFormat/>
    <w:rsid w:val="000A2696"/>
    <w:pPr>
      <w:numPr>
        <w:ilvl w:val="2"/>
      </w:numPr>
      <w:spacing w:before="120" w:after="120"/>
      <w:outlineLvl w:val="2"/>
    </w:pPr>
    <w:rPr>
      <w:b w:val="0"/>
      <w:sz w:val="22"/>
    </w:rPr>
  </w:style>
  <w:style w:type="paragraph" w:styleId="berschrift4">
    <w:name w:val="heading 4"/>
    <w:basedOn w:val="Standard"/>
    <w:next w:val="Textkrper"/>
    <w:qFormat/>
    <w:rsid w:val="007D348F"/>
    <w:pPr>
      <w:numPr>
        <w:ilvl w:val="3"/>
        <w:numId w:val="25"/>
      </w:numPr>
      <w:spacing w:before="120"/>
      <w:outlineLvl w:val="3"/>
    </w:pPr>
  </w:style>
  <w:style w:type="paragraph" w:styleId="berschrift5">
    <w:name w:val="heading 5"/>
    <w:basedOn w:val="Standard"/>
    <w:next w:val="Textkrper"/>
    <w:qFormat/>
    <w:rsid w:val="007D348F"/>
    <w:pPr>
      <w:numPr>
        <w:ilvl w:val="4"/>
        <w:numId w:val="25"/>
      </w:numPr>
      <w:spacing w:before="60"/>
      <w:outlineLvl w:val="4"/>
    </w:pPr>
  </w:style>
  <w:style w:type="paragraph" w:styleId="berschrift6">
    <w:name w:val="heading 6"/>
    <w:basedOn w:val="Standard"/>
    <w:next w:val="Textkrper"/>
    <w:qFormat/>
    <w:rsid w:val="007D348F"/>
    <w:pPr>
      <w:numPr>
        <w:ilvl w:val="5"/>
        <w:numId w:val="25"/>
      </w:numPr>
      <w:spacing w:before="60"/>
      <w:outlineLvl w:val="5"/>
    </w:pPr>
  </w:style>
  <w:style w:type="paragraph" w:styleId="berschrift7">
    <w:name w:val="heading 7"/>
    <w:basedOn w:val="Standard"/>
    <w:next w:val="Standard"/>
    <w:qFormat/>
    <w:rsid w:val="009125E1"/>
    <w:pPr>
      <w:numPr>
        <w:ilvl w:val="6"/>
        <w:numId w:val="25"/>
      </w:numPr>
      <w:outlineLvl w:val="6"/>
    </w:pPr>
    <w:rPr>
      <w:i/>
      <w:sz w:val="20"/>
    </w:rPr>
  </w:style>
  <w:style w:type="paragraph" w:styleId="berschrift8">
    <w:name w:val="heading 8"/>
    <w:basedOn w:val="Standard"/>
    <w:next w:val="Standard"/>
    <w:qFormat/>
    <w:rsid w:val="009125E1"/>
    <w:pPr>
      <w:numPr>
        <w:ilvl w:val="7"/>
        <w:numId w:val="25"/>
      </w:numPr>
      <w:outlineLvl w:val="7"/>
    </w:pPr>
    <w:rPr>
      <w:i/>
      <w:sz w:val="20"/>
    </w:rPr>
  </w:style>
  <w:style w:type="paragraph" w:styleId="berschrift9">
    <w:name w:val="heading 9"/>
    <w:basedOn w:val="Standard"/>
    <w:next w:val="Standard"/>
    <w:qFormat/>
    <w:rsid w:val="009125E1"/>
    <w:pPr>
      <w:numPr>
        <w:ilvl w:val="8"/>
        <w:numId w:val="25"/>
      </w:numPr>
      <w:outlineLvl w:val="8"/>
    </w:pPr>
    <w:rPr>
      <w:i/>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rsid w:val="007F7929"/>
    <w:pPr>
      <w:tabs>
        <w:tab w:val="center" w:pos="4320"/>
        <w:tab w:val="right" w:pos="8640"/>
      </w:tabs>
      <w:jc w:val="right"/>
    </w:pPr>
    <w:rPr>
      <w:i/>
      <w:iCs/>
      <w:color w:val="293C55"/>
      <w:sz w:val="17"/>
    </w:rPr>
  </w:style>
  <w:style w:type="paragraph" w:styleId="Kopfzeile">
    <w:name w:val="header"/>
    <w:basedOn w:val="Standard"/>
    <w:rsid w:val="004855CD"/>
    <w:pPr>
      <w:tabs>
        <w:tab w:val="center" w:pos="4320"/>
        <w:tab w:val="right" w:pos="8640"/>
      </w:tabs>
    </w:pPr>
  </w:style>
  <w:style w:type="character" w:styleId="Funotenzeichen">
    <w:name w:val="footnote reference"/>
    <w:basedOn w:val="Absatz-Standardschriftart"/>
    <w:semiHidden/>
    <w:rsid w:val="004855CD"/>
    <w:rPr>
      <w:position w:val="6"/>
      <w:sz w:val="16"/>
    </w:rPr>
  </w:style>
  <w:style w:type="paragraph" w:styleId="Funotentext">
    <w:name w:val="footnote text"/>
    <w:basedOn w:val="Standard"/>
    <w:semiHidden/>
    <w:rsid w:val="004855CD"/>
    <w:rPr>
      <w:sz w:val="20"/>
    </w:rPr>
  </w:style>
  <w:style w:type="paragraph" w:styleId="Verzeichnis1">
    <w:name w:val="toc 1"/>
    <w:basedOn w:val="Standard"/>
    <w:next w:val="Standard"/>
    <w:uiPriority w:val="39"/>
    <w:rsid w:val="009659FD"/>
    <w:pPr>
      <w:spacing w:before="120" w:after="120"/>
    </w:pPr>
    <w:rPr>
      <w:b/>
      <w:bCs/>
      <w:caps/>
    </w:rPr>
  </w:style>
  <w:style w:type="paragraph" w:styleId="Verzeichnis2">
    <w:name w:val="toc 2"/>
    <w:basedOn w:val="Standard"/>
    <w:next w:val="Standard"/>
    <w:uiPriority w:val="39"/>
    <w:rsid w:val="004855CD"/>
    <w:pPr>
      <w:ind w:left="200"/>
    </w:pPr>
    <w:rPr>
      <w:rFonts w:ascii="Times New Roman" w:hAnsi="Times New Roman"/>
      <w:smallCaps/>
    </w:rPr>
  </w:style>
  <w:style w:type="paragraph" w:styleId="Verzeichnis3">
    <w:name w:val="toc 3"/>
    <w:basedOn w:val="Standard"/>
    <w:next w:val="Standard"/>
    <w:uiPriority w:val="39"/>
    <w:rsid w:val="004855CD"/>
    <w:pPr>
      <w:ind w:left="400"/>
    </w:pPr>
    <w:rPr>
      <w:rFonts w:ascii="Times New Roman" w:hAnsi="Times New Roman"/>
      <w:i/>
      <w:iCs/>
    </w:rPr>
  </w:style>
  <w:style w:type="paragraph" w:styleId="Verzeichnis4">
    <w:name w:val="toc 4"/>
    <w:basedOn w:val="Standard"/>
    <w:next w:val="Standard"/>
    <w:semiHidden/>
    <w:rsid w:val="004855CD"/>
    <w:pPr>
      <w:ind w:left="600"/>
    </w:pPr>
    <w:rPr>
      <w:rFonts w:ascii="Times New Roman" w:hAnsi="Times New Roman"/>
      <w:sz w:val="18"/>
      <w:szCs w:val="18"/>
    </w:rPr>
  </w:style>
  <w:style w:type="paragraph" w:styleId="Verzeichnis5">
    <w:name w:val="toc 5"/>
    <w:basedOn w:val="Standard"/>
    <w:next w:val="Standard"/>
    <w:semiHidden/>
    <w:rsid w:val="004855CD"/>
    <w:pPr>
      <w:ind w:left="800"/>
    </w:pPr>
    <w:rPr>
      <w:rFonts w:ascii="Times New Roman" w:hAnsi="Times New Roman"/>
      <w:sz w:val="18"/>
      <w:szCs w:val="18"/>
    </w:rPr>
  </w:style>
  <w:style w:type="paragraph" w:styleId="Verzeichnis6">
    <w:name w:val="toc 6"/>
    <w:basedOn w:val="Standard"/>
    <w:next w:val="Standard"/>
    <w:semiHidden/>
    <w:rsid w:val="004855CD"/>
    <w:pPr>
      <w:ind w:left="1000"/>
    </w:pPr>
    <w:rPr>
      <w:rFonts w:ascii="Times New Roman" w:hAnsi="Times New Roman"/>
      <w:sz w:val="18"/>
      <w:szCs w:val="18"/>
    </w:rPr>
  </w:style>
  <w:style w:type="paragraph" w:styleId="Verzeichnis7">
    <w:name w:val="toc 7"/>
    <w:basedOn w:val="Standard"/>
    <w:next w:val="Standard"/>
    <w:semiHidden/>
    <w:rsid w:val="004855CD"/>
    <w:pPr>
      <w:ind w:left="1200"/>
    </w:pPr>
    <w:rPr>
      <w:rFonts w:ascii="Times New Roman" w:hAnsi="Times New Roman"/>
      <w:sz w:val="18"/>
      <w:szCs w:val="18"/>
    </w:rPr>
  </w:style>
  <w:style w:type="paragraph" w:styleId="Verzeichnis8">
    <w:name w:val="toc 8"/>
    <w:basedOn w:val="Standard"/>
    <w:next w:val="Standard"/>
    <w:semiHidden/>
    <w:rsid w:val="004855CD"/>
    <w:pPr>
      <w:ind w:left="1400"/>
    </w:pPr>
    <w:rPr>
      <w:rFonts w:ascii="Times New Roman" w:hAnsi="Times New Roman"/>
      <w:sz w:val="18"/>
      <w:szCs w:val="18"/>
    </w:rPr>
  </w:style>
  <w:style w:type="paragraph" w:styleId="Verzeichnis9">
    <w:name w:val="toc 9"/>
    <w:basedOn w:val="Standard"/>
    <w:next w:val="Standard"/>
    <w:semiHidden/>
    <w:rsid w:val="004855CD"/>
    <w:pPr>
      <w:ind w:left="1600"/>
    </w:pPr>
    <w:rPr>
      <w:rFonts w:ascii="Times New Roman" w:hAnsi="Times New Roman"/>
      <w:sz w:val="18"/>
      <w:szCs w:val="18"/>
    </w:rPr>
  </w:style>
  <w:style w:type="paragraph" w:styleId="Index1">
    <w:name w:val="index 1"/>
    <w:basedOn w:val="Standard"/>
    <w:next w:val="Standard"/>
    <w:semiHidden/>
    <w:rsid w:val="004855CD"/>
    <w:pPr>
      <w:tabs>
        <w:tab w:val="right" w:pos="9749"/>
      </w:tabs>
      <w:ind w:left="240" w:hanging="240"/>
    </w:pPr>
    <w:rPr>
      <w:rFonts w:ascii="Times New Roman" w:hAnsi="Times New Roman"/>
      <w:sz w:val="18"/>
    </w:rPr>
  </w:style>
  <w:style w:type="paragraph" w:styleId="Index2">
    <w:name w:val="index 2"/>
    <w:basedOn w:val="Standard"/>
    <w:next w:val="Standard"/>
    <w:semiHidden/>
    <w:rsid w:val="004855CD"/>
    <w:pPr>
      <w:tabs>
        <w:tab w:val="right" w:pos="9749"/>
      </w:tabs>
      <w:ind w:left="480" w:hanging="240"/>
    </w:pPr>
    <w:rPr>
      <w:rFonts w:ascii="Times New Roman" w:hAnsi="Times New Roman"/>
      <w:sz w:val="18"/>
    </w:rPr>
  </w:style>
  <w:style w:type="paragraph" w:styleId="Index3">
    <w:name w:val="index 3"/>
    <w:basedOn w:val="Standard"/>
    <w:next w:val="Standard"/>
    <w:semiHidden/>
    <w:rsid w:val="004855CD"/>
    <w:pPr>
      <w:tabs>
        <w:tab w:val="right" w:pos="9749"/>
      </w:tabs>
      <w:ind w:left="720" w:hanging="240"/>
    </w:pPr>
    <w:rPr>
      <w:rFonts w:ascii="Times New Roman" w:hAnsi="Times New Roman"/>
      <w:sz w:val="18"/>
    </w:rPr>
  </w:style>
  <w:style w:type="paragraph" w:styleId="Index4">
    <w:name w:val="index 4"/>
    <w:basedOn w:val="Standard"/>
    <w:next w:val="Standard"/>
    <w:semiHidden/>
    <w:rsid w:val="004855CD"/>
    <w:pPr>
      <w:tabs>
        <w:tab w:val="right" w:pos="9749"/>
      </w:tabs>
      <w:ind w:left="960" w:hanging="240"/>
    </w:pPr>
    <w:rPr>
      <w:rFonts w:ascii="Times New Roman" w:hAnsi="Times New Roman"/>
      <w:sz w:val="18"/>
    </w:rPr>
  </w:style>
  <w:style w:type="paragraph" w:styleId="Index5">
    <w:name w:val="index 5"/>
    <w:basedOn w:val="Standard"/>
    <w:next w:val="Standard"/>
    <w:semiHidden/>
    <w:rsid w:val="004855CD"/>
    <w:pPr>
      <w:tabs>
        <w:tab w:val="right" w:pos="9749"/>
      </w:tabs>
      <w:ind w:left="1200" w:hanging="240"/>
    </w:pPr>
    <w:rPr>
      <w:rFonts w:ascii="Times New Roman" w:hAnsi="Times New Roman"/>
      <w:sz w:val="18"/>
    </w:rPr>
  </w:style>
  <w:style w:type="paragraph" w:styleId="Index6">
    <w:name w:val="index 6"/>
    <w:basedOn w:val="Standard"/>
    <w:next w:val="Standard"/>
    <w:semiHidden/>
    <w:rsid w:val="004855CD"/>
    <w:pPr>
      <w:tabs>
        <w:tab w:val="right" w:pos="9749"/>
      </w:tabs>
      <w:ind w:left="1440" w:hanging="240"/>
    </w:pPr>
    <w:rPr>
      <w:rFonts w:ascii="Times New Roman" w:hAnsi="Times New Roman"/>
      <w:sz w:val="18"/>
    </w:rPr>
  </w:style>
  <w:style w:type="paragraph" w:styleId="Index7">
    <w:name w:val="index 7"/>
    <w:basedOn w:val="Standard"/>
    <w:next w:val="Standard"/>
    <w:semiHidden/>
    <w:rsid w:val="004855CD"/>
    <w:pPr>
      <w:tabs>
        <w:tab w:val="right" w:pos="9749"/>
      </w:tabs>
      <w:ind w:left="1680" w:hanging="240"/>
    </w:pPr>
    <w:rPr>
      <w:rFonts w:ascii="Times New Roman" w:hAnsi="Times New Roman"/>
      <w:sz w:val="18"/>
    </w:rPr>
  </w:style>
  <w:style w:type="paragraph" w:styleId="Index8">
    <w:name w:val="index 8"/>
    <w:basedOn w:val="Standard"/>
    <w:next w:val="Standard"/>
    <w:semiHidden/>
    <w:rsid w:val="004855CD"/>
    <w:pPr>
      <w:tabs>
        <w:tab w:val="right" w:pos="9749"/>
      </w:tabs>
      <w:ind w:left="1920" w:hanging="240"/>
    </w:pPr>
    <w:rPr>
      <w:rFonts w:ascii="Times New Roman" w:hAnsi="Times New Roman"/>
      <w:sz w:val="18"/>
    </w:rPr>
  </w:style>
  <w:style w:type="paragraph" w:styleId="Index9">
    <w:name w:val="index 9"/>
    <w:basedOn w:val="Standard"/>
    <w:next w:val="Standard"/>
    <w:semiHidden/>
    <w:rsid w:val="004855CD"/>
    <w:pPr>
      <w:tabs>
        <w:tab w:val="right" w:pos="9749"/>
      </w:tabs>
      <w:ind w:left="2160" w:hanging="240"/>
    </w:pPr>
    <w:rPr>
      <w:rFonts w:ascii="Times New Roman" w:hAnsi="Times New Roman"/>
      <w:sz w:val="18"/>
    </w:rPr>
  </w:style>
  <w:style w:type="character" w:styleId="Seitenzahl">
    <w:name w:val="page number"/>
    <w:basedOn w:val="Absatz-Standardschriftart"/>
    <w:rsid w:val="00ED7D2C"/>
    <w:rPr>
      <w:rFonts w:ascii="Arial" w:hAnsi="Arial"/>
      <w:sz w:val="16"/>
    </w:rPr>
  </w:style>
  <w:style w:type="paragraph" w:styleId="Indexberschrift">
    <w:name w:val="index heading"/>
    <w:basedOn w:val="Standard"/>
    <w:next w:val="Index1"/>
    <w:semiHidden/>
    <w:rsid w:val="004855CD"/>
    <w:pPr>
      <w:spacing w:before="240" w:after="120"/>
      <w:jc w:val="center"/>
    </w:pPr>
    <w:rPr>
      <w:rFonts w:ascii="Times New Roman" w:hAnsi="Times New Roman"/>
      <w:b/>
      <w:sz w:val="26"/>
    </w:rPr>
  </w:style>
  <w:style w:type="paragraph" w:styleId="Beschriftung">
    <w:name w:val="caption"/>
    <w:basedOn w:val="Standard"/>
    <w:next w:val="Standard"/>
    <w:qFormat/>
    <w:rsid w:val="004855CD"/>
    <w:pPr>
      <w:tabs>
        <w:tab w:val="left" w:pos="864"/>
      </w:tabs>
      <w:spacing w:before="120" w:after="240"/>
      <w:ind w:left="1984" w:hanging="1406"/>
    </w:pPr>
    <w:rPr>
      <w:b/>
      <w:sz w:val="20"/>
      <w:lang w:val="de-DE"/>
    </w:rPr>
  </w:style>
  <w:style w:type="paragraph" w:customStyle="1" w:styleId="Tabellentext">
    <w:name w:val="Tabellentext"/>
    <w:basedOn w:val="Standard"/>
    <w:rsid w:val="00ED7D2C"/>
    <w:pPr>
      <w:tabs>
        <w:tab w:val="left" w:pos="864"/>
      </w:tabs>
      <w:spacing w:before="40" w:after="80"/>
      <w:ind w:left="113"/>
    </w:pPr>
  </w:style>
  <w:style w:type="paragraph" w:styleId="Aufzhlungszeichen">
    <w:name w:val="List Bullet"/>
    <w:basedOn w:val="Standard"/>
    <w:rsid w:val="004855CD"/>
    <w:pPr>
      <w:ind w:left="283" w:hanging="283"/>
    </w:pPr>
  </w:style>
  <w:style w:type="paragraph" w:styleId="Dokumentstruktur">
    <w:name w:val="Document Map"/>
    <w:basedOn w:val="Standard"/>
    <w:semiHidden/>
    <w:rsid w:val="004855CD"/>
    <w:pPr>
      <w:shd w:val="clear" w:color="auto" w:fill="000080"/>
    </w:pPr>
    <w:rPr>
      <w:rFonts w:ascii="Tahoma" w:hAnsi="Tahoma"/>
    </w:rPr>
  </w:style>
  <w:style w:type="paragraph" w:styleId="Textkrper-Zeileneinzug">
    <w:name w:val="Body Text Indent"/>
    <w:basedOn w:val="Standard"/>
    <w:rsid w:val="004855CD"/>
    <w:pPr>
      <w:ind w:left="709"/>
    </w:pPr>
  </w:style>
  <w:style w:type="character" w:styleId="Hyperlink">
    <w:name w:val="Hyperlink"/>
    <w:basedOn w:val="Absatz-Standardschriftart"/>
    <w:uiPriority w:val="99"/>
    <w:rsid w:val="000A2696"/>
    <w:rPr>
      <w:rFonts w:asciiTheme="minorHAnsi" w:hAnsiTheme="minorHAnsi"/>
      <w:color w:val="0000FF"/>
      <w:sz w:val="20"/>
      <w:szCs w:val="20"/>
      <w:u w:val="single"/>
    </w:rPr>
  </w:style>
  <w:style w:type="paragraph" w:styleId="Sprechblasentext">
    <w:name w:val="Balloon Text"/>
    <w:basedOn w:val="Standard"/>
    <w:semiHidden/>
    <w:rsid w:val="00507348"/>
    <w:rPr>
      <w:rFonts w:ascii="Tahoma" w:hAnsi="Tahoma" w:cs="Tahoma"/>
      <w:sz w:val="16"/>
      <w:szCs w:val="16"/>
    </w:rPr>
  </w:style>
  <w:style w:type="paragraph" w:styleId="Textkrper">
    <w:name w:val="Body Text"/>
    <w:basedOn w:val="Standard"/>
    <w:link w:val="TextkrperZchn"/>
    <w:rsid w:val="004855CD"/>
    <w:pPr>
      <w:spacing w:after="120"/>
    </w:pPr>
  </w:style>
  <w:style w:type="paragraph" w:customStyle="1" w:styleId="Dokumentyp">
    <w:name w:val="Dokumentyp"/>
    <w:basedOn w:val="Textkrper"/>
    <w:link w:val="DokumentypZchn"/>
    <w:rsid w:val="007E423A"/>
    <w:pPr>
      <w:tabs>
        <w:tab w:val="left" w:pos="2552"/>
      </w:tabs>
      <w:spacing w:before="240"/>
      <w:ind w:left="2552" w:hanging="2552"/>
      <w:jc w:val="center"/>
    </w:pPr>
    <w:rPr>
      <w:sz w:val="32"/>
      <w:szCs w:val="40"/>
    </w:rPr>
  </w:style>
  <w:style w:type="paragraph" w:customStyle="1" w:styleId="Formatvorlageberschrift3Nach3pt">
    <w:name w:val="Formatvorlage Überschrift 3 + Nach:  3 pt"/>
    <w:basedOn w:val="Standard"/>
    <w:rsid w:val="00B35AB4"/>
  </w:style>
  <w:style w:type="paragraph" w:styleId="Titel">
    <w:name w:val="Title"/>
    <w:aliases w:val="Titel Bold"/>
    <w:basedOn w:val="Standard"/>
    <w:next w:val="Textkrper"/>
    <w:qFormat/>
    <w:rsid w:val="007E423A"/>
    <w:pPr>
      <w:spacing w:before="240" w:after="240"/>
      <w:jc w:val="center"/>
      <w:outlineLvl w:val="0"/>
    </w:pPr>
    <w:rPr>
      <w:rFonts w:cs="Arial"/>
      <w:b/>
      <w:bCs/>
      <w:kern w:val="28"/>
      <w:sz w:val="32"/>
      <w:szCs w:val="32"/>
    </w:rPr>
  </w:style>
  <w:style w:type="paragraph" w:customStyle="1" w:styleId="Inhaltsverzeichnis">
    <w:name w:val="Inhaltsverzeichnis"/>
    <w:basedOn w:val="Standard"/>
    <w:rsid w:val="009659FD"/>
    <w:pPr>
      <w:spacing w:before="240" w:after="120"/>
    </w:pPr>
    <w:rPr>
      <w:b/>
      <w:sz w:val="24"/>
      <w:szCs w:val="24"/>
    </w:rPr>
  </w:style>
  <w:style w:type="table" w:styleId="Tabellenraster">
    <w:name w:val="Table Grid"/>
    <w:basedOn w:val="NormaleTabelle"/>
    <w:rsid w:val="00BF1E6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Light">
    <w:name w:val="Titel Light"/>
    <w:basedOn w:val="Dokumentyp"/>
    <w:link w:val="TitelLightZchn"/>
    <w:qFormat/>
    <w:rsid w:val="00EB310F"/>
    <w:rPr>
      <w:lang w:val="en-US"/>
    </w:rPr>
  </w:style>
  <w:style w:type="character" w:customStyle="1" w:styleId="TextkrperZchn">
    <w:name w:val="Textkörper Zchn"/>
    <w:basedOn w:val="Absatz-Standardschriftart"/>
    <w:link w:val="Textkrper"/>
    <w:rsid w:val="00EB310F"/>
    <w:rPr>
      <w:rFonts w:asciiTheme="minorHAnsi" w:hAnsiTheme="minorHAnsi"/>
      <w:sz w:val="22"/>
      <w:lang w:eastAsia="de-DE"/>
    </w:rPr>
  </w:style>
  <w:style w:type="character" w:customStyle="1" w:styleId="DokumentypZchn">
    <w:name w:val="Dokumentyp Zchn"/>
    <w:basedOn w:val="TextkrperZchn"/>
    <w:link w:val="Dokumentyp"/>
    <w:rsid w:val="00EB310F"/>
    <w:rPr>
      <w:rFonts w:asciiTheme="minorHAnsi" w:hAnsiTheme="minorHAnsi"/>
      <w:sz w:val="32"/>
      <w:szCs w:val="40"/>
      <w:lang w:eastAsia="de-DE"/>
    </w:rPr>
  </w:style>
  <w:style w:type="character" w:customStyle="1" w:styleId="TitelLightZchn">
    <w:name w:val="Titel Light Zchn"/>
    <w:basedOn w:val="DokumentypZchn"/>
    <w:link w:val="TitelLight"/>
    <w:rsid w:val="00EB310F"/>
    <w:rPr>
      <w:rFonts w:asciiTheme="minorHAnsi" w:hAnsiTheme="minorHAnsi"/>
      <w:sz w:val="32"/>
      <w:szCs w:val="40"/>
      <w:lang w:val="en-US" w:eastAsia="de-DE"/>
    </w:rPr>
  </w:style>
  <w:style w:type="paragraph" w:styleId="StandardWeb">
    <w:name w:val="Normal (Web)"/>
    <w:basedOn w:val="Standard"/>
    <w:uiPriority w:val="99"/>
    <w:semiHidden/>
    <w:unhideWhenUsed/>
    <w:rsid w:val="00C372F6"/>
    <w:pPr>
      <w:spacing w:before="100" w:beforeAutospacing="1" w:after="100" w:afterAutospacing="1"/>
    </w:pPr>
    <w:rPr>
      <w:rFonts w:ascii="Times New Roman" w:eastAsiaTheme="minorEastAsia" w:hAnsi="Times New Roman"/>
      <w:sz w:val="24"/>
      <w:szCs w:val="24"/>
      <w:lang w:eastAsia="de-CH"/>
    </w:rPr>
  </w:style>
  <w:style w:type="paragraph" w:styleId="Listenabsatz">
    <w:name w:val="List Paragraph"/>
    <w:basedOn w:val="Standard"/>
    <w:uiPriority w:val="34"/>
    <w:qFormat/>
    <w:rsid w:val="00014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_rels/settings.xml.rels><?xml version="1.0" encoding="UTF-8" standalone="yes"?>
<Relationships xmlns="http://schemas.openxmlformats.org/package/2006/relationships"><Relationship Id="rId1" Type="http://schemas.openxmlformats.org/officeDocument/2006/relationships/attachedTemplate" Target="file:///U:\IEM\Administrative\templat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FFA9E-1793-4AB9-AFDF-93613778B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0</TotalTime>
  <Pages>10</Pages>
  <Words>952</Words>
  <Characters>5943</Characters>
  <Application>Microsoft Office Word</Application>
  <DocSecurity>4</DocSecurity>
  <Lines>49</Lines>
  <Paragraphs>13</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0000x3x00x40x0y0y1xDesign</vt:lpstr>
      <vt:lpstr>0000x3x00x40x0y0y1xDesign</vt:lpstr>
      <vt:lpstr>Solar Water Pump Hardware Version 7.0</vt:lpstr>
      <vt:lpstr/>
      <vt:lpstr>History of Changes</vt:lpstr>
      <vt:lpstr>Introduction</vt:lpstr>
      <vt:lpstr>    Purpose of this Document</vt:lpstr>
      <vt:lpstr>    Coverage of this Document</vt:lpstr>
      <vt:lpstr>    Terms, Definitions und Abbreviation</vt:lpstr>
      <vt:lpstr>    Related Documents</vt:lpstr>
      <vt:lpstr>Hardware Design</vt:lpstr>
      <vt:lpstr>    Measurement Circuits</vt:lpstr>
      <vt:lpstr>        PV Panel DC Current Measurement</vt:lpstr>
      <vt:lpstr>        PV Panel Voltage Measurement</vt:lpstr>
      <vt:lpstr>        Motor Current Measurement Circuit</vt:lpstr>
      <vt:lpstr>        Boost Output Voltage Measurement Circuit</vt:lpstr>
      <vt:lpstr>    Power Stage</vt:lpstr>
      <vt:lpstr>    Protection Circuits</vt:lpstr>
      <vt:lpstr>        Float Sensors</vt:lpstr>
      <vt:lpstr>        Hall Sensors</vt:lpstr>
    </vt:vector>
  </TitlesOfParts>
  <Company>drivetek ag</Company>
  <LinksUpToDate>false</LinksUpToDate>
  <CharactersWithSpaces>6882</CharactersWithSpaces>
  <SharedDoc>false</SharedDoc>
  <HLinks>
    <vt:vector size="42" baseType="variant">
      <vt:variant>
        <vt:i4>1966133</vt:i4>
      </vt:variant>
      <vt:variant>
        <vt:i4>38</vt:i4>
      </vt:variant>
      <vt:variant>
        <vt:i4>0</vt:i4>
      </vt:variant>
      <vt:variant>
        <vt:i4>5</vt:i4>
      </vt:variant>
      <vt:variant>
        <vt:lpwstr/>
      </vt:variant>
      <vt:variant>
        <vt:lpwstr>_Toc162429420</vt:lpwstr>
      </vt:variant>
      <vt:variant>
        <vt:i4>1900597</vt:i4>
      </vt:variant>
      <vt:variant>
        <vt:i4>32</vt:i4>
      </vt:variant>
      <vt:variant>
        <vt:i4>0</vt:i4>
      </vt:variant>
      <vt:variant>
        <vt:i4>5</vt:i4>
      </vt:variant>
      <vt:variant>
        <vt:lpwstr/>
      </vt:variant>
      <vt:variant>
        <vt:lpwstr>_Toc162429419</vt:lpwstr>
      </vt:variant>
      <vt:variant>
        <vt:i4>1900597</vt:i4>
      </vt:variant>
      <vt:variant>
        <vt:i4>26</vt:i4>
      </vt:variant>
      <vt:variant>
        <vt:i4>0</vt:i4>
      </vt:variant>
      <vt:variant>
        <vt:i4>5</vt:i4>
      </vt:variant>
      <vt:variant>
        <vt:lpwstr/>
      </vt:variant>
      <vt:variant>
        <vt:lpwstr>_Toc162429418</vt:lpwstr>
      </vt:variant>
      <vt:variant>
        <vt:i4>1900597</vt:i4>
      </vt:variant>
      <vt:variant>
        <vt:i4>20</vt:i4>
      </vt:variant>
      <vt:variant>
        <vt:i4>0</vt:i4>
      </vt:variant>
      <vt:variant>
        <vt:i4>5</vt:i4>
      </vt:variant>
      <vt:variant>
        <vt:lpwstr/>
      </vt:variant>
      <vt:variant>
        <vt:lpwstr>_Toc162429417</vt:lpwstr>
      </vt:variant>
      <vt:variant>
        <vt:i4>1900597</vt:i4>
      </vt:variant>
      <vt:variant>
        <vt:i4>14</vt:i4>
      </vt:variant>
      <vt:variant>
        <vt:i4>0</vt:i4>
      </vt:variant>
      <vt:variant>
        <vt:i4>5</vt:i4>
      </vt:variant>
      <vt:variant>
        <vt:lpwstr/>
      </vt:variant>
      <vt:variant>
        <vt:lpwstr>_Toc162429416</vt:lpwstr>
      </vt:variant>
      <vt:variant>
        <vt:i4>1900597</vt:i4>
      </vt:variant>
      <vt:variant>
        <vt:i4>8</vt:i4>
      </vt:variant>
      <vt:variant>
        <vt:i4>0</vt:i4>
      </vt:variant>
      <vt:variant>
        <vt:i4>5</vt:i4>
      </vt:variant>
      <vt:variant>
        <vt:lpwstr/>
      </vt:variant>
      <vt:variant>
        <vt:lpwstr>_Toc162429415</vt:lpwstr>
      </vt:variant>
      <vt:variant>
        <vt:i4>1900597</vt:i4>
      </vt:variant>
      <vt:variant>
        <vt:i4>2</vt:i4>
      </vt:variant>
      <vt:variant>
        <vt:i4>0</vt:i4>
      </vt:variant>
      <vt:variant>
        <vt:i4>5</vt:i4>
      </vt:variant>
      <vt:variant>
        <vt:lpwstr/>
      </vt:variant>
      <vt:variant>
        <vt:lpwstr>_Toc162429414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0000x3x00x40x0y0y1xDesign</dc:title>
  <dc:creator>Induelec</dc:creator>
  <cp:lastModifiedBy>Induelec</cp:lastModifiedBy>
  <cp:revision>2</cp:revision>
  <cp:lastPrinted>2006-05-08T13:27:00Z</cp:lastPrinted>
  <dcterms:created xsi:type="dcterms:W3CDTF">2014-04-29T07:02:00Z</dcterms:created>
  <dcterms:modified xsi:type="dcterms:W3CDTF">2014-04-29T07:02:00Z</dcterms:modified>
</cp:coreProperties>
</file>